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34037" w14:textId="0978B22E" w:rsidR="003A7DCF" w:rsidRDefault="003A7DCF" w:rsidP="003A7DCF">
      <w:pPr>
        <w:pStyle w:val="SemEspaamento"/>
        <w:jc w:val="center"/>
        <w:rPr>
          <w:rFonts w:ascii="Arial" w:hAnsi="Arial" w:cs="Arial"/>
        </w:rPr>
      </w:pPr>
      <w:bookmarkStart w:id="0" w:name="_Hlk100415207"/>
      <w:bookmarkEnd w:id="0"/>
      <w:r>
        <w:rPr>
          <w:rFonts w:ascii="Arial" w:hAnsi="Arial" w:cs="Arial"/>
          <w:noProof/>
        </w:rPr>
        <w:drawing>
          <wp:inline distT="0" distB="0" distL="0" distR="0" wp14:anchorId="73254FCC" wp14:editId="0BBDBFEE">
            <wp:extent cx="3409950" cy="857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689A" w14:textId="77777777" w:rsidR="003A7DCF" w:rsidRDefault="003A7DCF" w:rsidP="003A7DCF">
      <w:pPr>
        <w:pStyle w:val="SemEspaamento"/>
        <w:jc w:val="center"/>
        <w:rPr>
          <w:rFonts w:ascii="Arial" w:hAnsi="Arial" w:cs="Arial"/>
        </w:rPr>
      </w:pPr>
    </w:p>
    <w:p w14:paraId="4780C811" w14:textId="77777777" w:rsidR="003A7DCF" w:rsidRDefault="003A7DCF" w:rsidP="003A7DCF">
      <w:pPr>
        <w:jc w:val="center"/>
        <w:rPr>
          <w:rFonts w:ascii="Arial" w:hAnsi="Arial" w:cs="Arial"/>
          <w:sz w:val="36"/>
          <w:szCs w:val="52"/>
        </w:rPr>
      </w:pPr>
    </w:p>
    <w:p w14:paraId="32881223" w14:textId="77777777" w:rsidR="003A7DCF" w:rsidRDefault="003A7DCF" w:rsidP="003A7DCF">
      <w:pPr>
        <w:jc w:val="center"/>
        <w:rPr>
          <w:rFonts w:ascii="Arial" w:hAnsi="Arial" w:cs="Arial"/>
          <w:sz w:val="36"/>
          <w:szCs w:val="52"/>
        </w:rPr>
      </w:pPr>
    </w:p>
    <w:p w14:paraId="292C9A04" w14:textId="77777777" w:rsidR="003A7DCF" w:rsidRDefault="003A7DCF" w:rsidP="003A7DCF">
      <w:pPr>
        <w:jc w:val="center"/>
        <w:rPr>
          <w:rFonts w:ascii="Arial" w:hAnsi="Arial" w:cs="Arial"/>
          <w:sz w:val="36"/>
          <w:szCs w:val="52"/>
        </w:rPr>
      </w:pPr>
    </w:p>
    <w:p w14:paraId="2E19A142" w14:textId="77777777" w:rsidR="003A7DCF" w:rsidRDefault="003A7DCF" w:rsidP="003A7DCF">
      <w:pPr>
        <w:rPr>
          <w:rFonts w:ascii="Arial" w:hAnsi="Arial" w:cs="Arial"/>
          <w:sz w:val="36"/>
          <w:szCs w:val="52"/>
        </w:rPr>
      </w:pPr>
    </w:p>
    <w:p w14:paraId="284C3E90" w14:textId="77777777" w:rsidR="003A7DCF" w:rsidRDefault="003A7DCF" w:rsidP="003A7DCF">
      <w:pPr>
        <w:jc w:val="center"/>
        <w:rPr>
          <w:rFonts w:ascii="Arial" w:hAnsi="Arial" w:cs="Arial"/>
          <w:sz w:val="36"/>
          <w:szCs w:val="52"/>
        </w:rPr>
      </w:pPr>
    </w:p>
    <w:p w14:paraId="1008EF22" w14:textId="77777777" w:rsidR="003A7DCF" w:rsidRDefault="003A7DCF" w:rsidP="003A7DCF">
      <w:pPr>
        <w:jc w:val="center"/>
        <w:rPr>
          <w:rFonts w:ascii="Arial" w:hAnsi="Arial" w:cs="Arial"/>
          <w:sz w:val="44"/>
          <w:szCs w:val="52"/>
        </w:rPr>
      </w:pPr>
      <w:r>
        <w:rPr>
          <w:rFonts w:ascii="Arial" w:hAnsi="Arial" w:cs="Arial"/>
          <w:sz w:val="44"/>
          <w:szCs w:val="52"/>
        </w:rPr>
        <w:t>SISTEMAS DE INFORMAÇÃO</w:t>
      </w:r>
    </w:p>
    <w:p w14:paraId="41CAB681" w14:textId="77777777" w:rsidR="003A7DCF" w:rsidRDefault="003A7DCF" w:rsidP="003A7DCF">
      <w:pPr>
        <w:jc w:val="center"/>
        <w:rPr>
          <w:rFonts w:ascii="Arial" w:hAnsi="Arial" w:cs="Arial"/>
          <w:sz w:val="44"/>
          <w:szCs w:val="52"/>
        </w:rPr>
      </w:pPr>
    </w:p>
    <w:p w14:paraId="58447AC6" w14:textId="093C9768" w:rsidR="003A7DCF" w:rsidRDefault="005774DA" w:rsidP="003A7DCF">
      <w:pPr>
        <w:jc w:val="center"/>
        <w:rPr>
          <w:rFonts w:ascii="Arial" w:hAnsi="Arial" w:cs="Arial"/>
          <w:color w:val="auto"/>
          <w:sz w:val="44"/>
          <w:szCs w:val="52"/>
        </w:rPr>
      </w:pPr>
      <w:r w:rsidRPr="005774DA">
        <w:rPr>
          <w:rFonts w:ascii="Arial" w:hAnsi="Arial" w:cs="Arial"/>
          <w:sz w:val="44"/>
          <w:szCs w:val="52"/>
        </w:rPr>
        <w:t>Tec</w:t>
      </w:r>
      <w:r>
        <w:rPr>
          <w:rFonts w:ascii="Arial" w:hAnsi="Arial" w:cs="Arial"/>
          <w:sz w:val="44"/>
          <w:szCs w:val="52"/>
        </w:rPr>
        <w:t>H</w:t>
      </w:r>
      <w:r w:rsidRPr="005774DA">
        <w:rPr>
          <w:rFonts w:ascii="Arial" w:hAnsi="Arial" w:cs="Arial"/>
          <w:sz w:val="44"/>
          <w:szCs w:val="52"/>
        </w:rPr>
        <w:t>ealth</w:t>
      </w:r>
    </w:p>
    <w:p w14:paraId="5626F5D0" w14:textId="1CC445A1" w:rsidR="003A7DCF" w:rsidRDefault="003A7DCF" w:rsidP="003A7DCF">
      <w:pPr>
        <w:jc w:val="center"/>
        <w:rPr>
          <w:rFonts w:ascii="Arial" w:hAnsi="Arial" w:cs="Arial"/>
          <w:sz w:val="44"/>
          <w:szCs w:val="52"/>
        </w:rPr>
      </w:pPr>
    </w:p>
    <w:p w14:paraId="2FB11E61" w14:textId="479CA258" w:rsidR="003A7DCF" w:rsidRPr="00EE6367" w:rsidRDefault="003A7DCF" w:rsidP="003A7DCF">
      <w:pPr>
        <w:jc w:val="center"/>
        <w:rPr>
          <w:rFonts w:ascii="Arial" w:hAnsi="Arial" w:cs="Arial"/>
          <w:sz w:val="44"/>
          <w:szCs w:val="52"/>
        </w:rPr>
      </w:pPr>
      <w:r w:rsidRPr="00EE6367">
        <w:rPr>
          <w:rFonts w:ascii="Arial" w:hAnsi="Arial" w:cs="Arial"/>
          <w:sz w:val="44"/>
          <w:szCs w:val="52"/>
        </w:rPr>
        <w:t>Melissa Alves Döering</w:t>
      </w:r>
    </w:p>
    <w:p w14:paraId="3ADB2FDE" w14:textId="765A9879" w:rsidR="003A7DCF" w:rsidRPr="00EE6367" w:rsidRDefault="003A7DCF" w:rsidP="003A7DCF">
      <w:pPr>
        <w:jc w:val="center"/>
        <w:rPr>
          <w:rFonts w:ascii="Arial" w:hAnsi="Arial" w:cs="Arial"/>
          <w:sz w:val="44"/>
          <w:szCs w:val="52"/>
        </w:rPr>
      </w:pPr>
      <w:r w:rsidRPr="00EE6367">
        <w:rPr>
          <w:rFonts w:ascii="Arial" w:hAnsi="Arial" w:cs="Arial"/>
          <w:sz w:val="44"/>
          <w:szCs w:val="52"/>
        </w:rPr>
        <w:t>Matheus Garcia Bo</w:t>
      </w:r>
      <w:r w:rsidR="00EE6367" w:rsidRPr="00EE6367">
        <w:rPr>
          <w:rFonts w:ascii="Arial" w:hAnsi="Arial" w:cs="Arial"/>
          <w:sz w:val="44"/>
          <w:szCs w:val="52"/>
        </w:rPr>
        <w:t>nilha</w:t>
      </w:r>
    </w:p>
    <w:p w14:paraId="05C8286D" w14:textId="00B89DC5" w:rsidR="003A7DCF" w:rsidRDefault="003A7DCF" w:rsidP="003A7DCF">
      <w:pPr>
        <w:jc w:val="center"/>
        <w:rPr>
          <w:rFonts w:ascii="Arial" w:hAnsi="Arial" w:cs="Arial"/>
          <w:sz w:val="36"/>
          <w:szCs w:val="52"/>
        </w:rPr>
      </w:pPr>
    </w:p>
    <w:p w14:paraId="45892F29" w14:textId="3AE31243" w:rsidR="00EE6367" w:rsidRDefault="00EE6367" w:rsidP="003A7DCF">
      <w:pPr>
        <w:jc w:val="center"/>
        <w:rPr>
          <w:rFonts w:ascii="Arial" w:hAnsi="Arial" w:cs="Arial"/>
          <w:sz w:val="36"/>
          <w:szCs w:val="52"/>
        </w:rPr>
      </w:pPr>
    </w:p>
    <w:p w14:paraId="5D4DFBDA" w14:textId="77777777" w:rsidR="00EE6367" w:rsidRDefault="00EE6367" w:rsidP="003A7DCF">
      <w:pPr>
        <w:jc w:val="center"/>
        <w:rPr>
          <w:rFonts w:ascii="Arial" w:hAnsi="Arial" w:cs="Arial"/>
          <w:sz w:val="36"/>
          <w:szCs w:val="52"/>
        </w:rPr>
      </w:pPr>
    </w:p>
    <w:p w14:paraId="6AC389BA" w14:textId="77777777" w:rsidR="003A7DCF" w:rsidRDefault="003A7DCF" w:rsidP="003A7DCF">
      <w:pPr>
        <w:jc w:val="center"/>
        <w:rPr>
          <w:rFonts w:ascii="Arial" w:hAnsi="Arial" w:cs="Arial"/>
          <w:sz w:val="36"/>
          <w:szCs w:val="52"/>
        </w:rPr>
      </w:pPr>
      <w:r>
        <w:rPr>
          <w:rFonts w:ascii="Arial" w:hAnsi="Arial" w:cs="Arial"/>
          <w:sz w:val="36"/>
          <w:szCs w:val="52"/>
        </w:rPr>
        <w:t>Presidente Prudente</w:t>
      </w:r>
    </w:p>
    <w:p w14:paraId="70B4F281" w14:textId="2F91F565" w:rsidR="003A7DCF" w:rsidRDefault="003A7DCF" w:rsidP="0023772A">
      <w:pPr>
        <w:jc w:val="center"/>
        <w:rPr>
          <w:rFonts w:ascii="Arial" w:hAnsi="Arial" w:cs="Arial"/>
          <w:sz w:val="36"/>
          <w:szCs w:val="52"/>
        </w:rPr>
        <w:sectPr w:rsidR="003A7DCF">
          <w:pgSz w:w="11906" w:h="16838"/>
          <w:pgMar w:top="1417" w:right="1701" w:bottom="1276" w:left="1701" w:header="708" w:footer="708" w:gutter="0"/>
          <w:pgNumType w:start="1"/>
          <w:cols w:space="720"/>
        </w:sectPr>
      </w:pPr>
      <w:r>
        <w:rPr>
          <w:rFonts w:ascii="Arial" w:hAnsi="Arial" w:cs="Arial"/>
          <w:sz w:val="36"/>
          <w:szCs w:val="52"/>
        </w:rPr>
        <w:t>202</w:t>
      </w:r>
      <w:r w:rsidR="0023772A">
        <w:rPr>
          <w:rFonts w:ascii="Arial" w:hAnsi="Arial" w:cs="Arial"/>
          <w:sz w:val="36"/>
          <w:szCs w:val="52"/>
        </w:rPr>
        <w:t>2</w:t>
      </w:r>
    </w:p>
    <w:p w14:paraId="6C676FE6" w14:textId="5AAFD9B3" w:rsidR="003A1FEC" w:rsidRDefault="00A302F6" w:rsidP="003A1FEC">
      <w:pPr>
        <w:pStyle w:val="Ttulo1"/>
        <w:jc w:val="center"/>
      </w:pPr>
      <w:bookmarkStart w:id="1" w:name="_Toc101207640"/>
      <w:r w:rsidRPr="005C5DB2">
        <w:lastRenderedPageBreak/>
        <w:t>Projeto de software</w:t>
      </w:r>
      <w:r w:rsidR="00A34777" w:rsidRPr="005C5DB2">
        <w:t xml:space="preserve"> </w:t>
      </w:r>
      <w:r w:rsidR="005B2C0A" w:rsidRPr="005C5DB2">
        <w:t>–</w:t>
      </w:r>
      <w:r w:rsidR="00A34777" w:rsidRPr="005C5DB2">
        <w:t xml:space="preserve"> ers</w:t>
      </w:r>
      <w:r w:rsidR="005B2C0A" w:rsidRPr="005C5DB2">
        <w:t xml:space="preserve"> simplificada</w:t>
      </w:r>
      <w:bookmarkEnd w:id="1"/>
    </w:p>
    <w:p w14:paraId="273F9799" w14:textId="4DA78DD1" w:rsidR="006A6EA0" w:rsidRDefault="006A6EA0" w:rsidP="006A6EA0"/>
    <w:p w14:paraId="2FF85E79" w14:textId="664D0FBC" w:rsidR="006A6EA0" w:rsidRDefault="006A6EA0" w:rsidP="006A6EA0"/>
    <w:p w14:paraId="35619FF3" w14:textId="77777777" w:rsidR="006A6EA0" w:rsidRPr="006A6EA0" w:rsidRDefault="006A6EA0" w:rsidP="006A6EA0"/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932709589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  <w:lang w:eastAsia="pt-BR"/>
        </w:rPr>
      </w:sdtEndPr>
      <w:sdtContent>
        <w:p w14:paraId="32999D60" w14:textId="2B87E330" w:rsidR="003A1FEC" w:rsidRPr="006A6EA0" w:rsidRDefault="003A1FEC" w:rsidP="006A6EA0">
          <w:pPr>
            <w:pStyle w:val="CabealhodoSumrio"/>
            <w:jc w:val="both"/>
            <w:rPr>
              <w:rFonts w:ascii="Arial" w:hAnsi="Arial" w:cs="Arial"/>
              <w:b/>
              <w:color w:val="595959" w:themeColor="text1" w:themeTint="A6"/>
              <w:sz w:val="28"/>
              <w:szCs w:val="28"/>
            </w:rPr>
          </w:pPr>
          <w:r w:rsidRPr="003A1FEC">
            <w:rPr>
              <w:rFonts w:ascii="Arial" w:hAnsi="Arial" w:cs="Arial"/>
              <w:b/>
              <w:color w:val="595959" w:themeColor="text1" w:themeTint="A6"/>
              <w:sz w:val="28"/>
              <w:szCs w:val="28"/>
            </w:rPr>
            <w:t>Índice</w:t>
          </w:r>
        </w:p>
        <w:p w14:paraId="6862C3B7" w14:textId="77777777" w:rsidR="006A6EA0" w:rsidRDefault="006A6EA0">
          <w:pPr>
            <w:pStyle w:val="Sumrio1"/>
            <w:tabs>
              <w:tab w:val="right" w:leader="dot" w:pos="9346"/>
            </w:tabs>
            <w:rPr>
              <w:rFonts w:ascii="Arial" w:hAnsi="Arial" w:cs="Arial"/>
              <w:sz w:val="24"/>
              <w:szCs w:val="24"/>
            </w:rPr>
          </w:pPr>
        </w:p>
        <w:p w14:paraId="24BF0A4E" w14:textId="7D420264" w:rsidR="003A1FEC" w:rsidRDefault="003A1FEC">
          <w:pPr>
            <w:pStyle w:val="Sumrio1"/>
            <w:tabs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r w:rsidRPr="00B30B46">
            <w:rPr>
              <w:rFonts w:ascii="Arial" w:hAnsi="Arial" w:cs="Arial"/>
              <w:sz w:val="24"/>
              <w:szCs w:val="24"/>
            </w:rPr>
            <w:fldChar w:fldCharType="begin"/>
          </w:r>
          <w:r w:rsidRPr="00B30B4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B30B4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01207640" w:history="1"/>
        </w:p>
        <w:p w14:paraId="4FFB15B2" w14:textId="585A99C3" w:rsidR="003A1FEC" w:rsidRPr="006A6EA0" w:rsidRDefault="00BA7A26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b/>
              <w:bCs/>
              <w:noProof/>
              <w:lang w:eastAsia="ja-JP"/>
            </w:rPr>
          </w:pPr>
          <w:hyperlink w:anchor="_Toc101207641" w:history="1">
            <w:r w:rsidR="003A1FEC" w:rsidRPr="006A6EA0">
              <w:rPr>
                <w:rStyle w:val="Hyperlink"/>
                <w:b/>
                <w:bCs/>
                <w:noProof/>
              </w:rPr>
              <w:t>1.</w:t>
            </w:r>
            <w:r w:rsidR="003A1FEC" w:rsidRPr="006A6EA0">
              <w:rPr>
                <w:rFonts w:eastAsiaTheme="minorEastAsia"/>
                <w:b/>
                <w:bCs/>
                <w:noProof/>
                <w:lang w:eastAsia="ja-JP"/>
              </w:rPr>
              <w:tab/>
            </w:r>
            <w:r w:rsidR="003A1FEC" w:rsidRPr="006A6EA0">
              <w:rPr>
                <w:rStyle w:val="Hyperlink"/>
                <w:b/>
                <w:bCs/>
                <w:noProof/>
              </w:rPr>
              <w:t>INTRODUÇÃO</w:t>
            </w:r>
            <w:r w:rsidR="003A1FEC" w:rsidRPr="006A6EA0">
              <w:rPr>
                <w:b/>
                <w:bCs/>
                <w:noProof/>
                <w:webHidden/>
              </w:rPr>
              <w:tab/>
            </w:r>
            <w:r w:rsidR="003A1FEC" w:rsidRPr="006A6EA0">
              <w:rPr>
                <w:b/>
                <w:bCs/>
                <w:noProof/>
                <w:webHidden/>
              </w:rPr>
              <w:fldChar w:fldCharType="begin"/>
            </w:r>
            <w:r w:rsidR="003A1FEC" w:rsidRPr="006A6EA0">
              <w:rPr>
                <w:b/>
                <w:bCs/>
                <w:noProof/>
                <w:webHidden/>
              </w:rPr>
              <w:instrText xml:space="preserve"> PAGEREF _Toc101207641 \h </w:instrText>
            </w:r>
            <w:r w:rsidR="003A1FEC" w:rsidRPr="006A6EA0">
              <w:rPr>
                <w:b/>
                <w:bCs/>
                <w:noProof/>
                <w:webHidden/>
              </w:rPr>
            </w:r>
            <w:r w:rsidR="003A1FEC" w:rsidRPr="006A6EA0">
              <w:rPr>
                <w:b/>
                <w:bCs/>
                <w:noProof/>
                <w:webHidden/>
              </w:rPr>
              <w:fldChar w:fldCharType="separate"/>
            </w:r>
            <w:r w:rsidR="003A1FEC" w:rsidRPr="006A6EA0">
              <w:rPr>
                <w:b/>
                <w:bCs/>
                <w:noProof/>
                <w:webHidden/>
              </w:rPr>
              <w:t>3</w:t>
            </w:r>
            <w:r w:rsidR="003A1FEC" w:rsidRPr="006A6EA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7C32D1" w14:textId="5D677E13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2" w:history="1">
            <w:r w:rsidR="003A1FEC" w:rsidRPr="004F197C">
              <w:rPr>
                <w:rStyle w:val="Hyperlink"/>
                <w:noProof/>
              </w:rPr>
              <w:t>1.1.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OBJETIVO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_Toc101207642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3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2DB65E02" w14:textId="7CD56142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3" w:history="1">
            <w:r w:rsidR="003A1FEC" w:rsidRPr="004F197C">
              <w:rPr>
                <w:rStyle w:val="Hyperlink"/>
                <w:noProof/>
              </w:rPr>
              <w:t>1.2.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ESCOPO DO PROJETO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_Toc101207643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3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484143B9" w14:textId="1787CE43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4" w:history="1">
            <w:r w:rsidR="003A1FEC" w:rsidRPr="004F197C">
              <w:rPr>
                <w:rStyle w:val="Hyperlink"/>
                <w:noProof/>
              </w:rPr>
              <w:t>1.3.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DEFINIÇÕES, SIGLAS E ABREVIAÇÕES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_Toc101207644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0ACFF79D" w14:textId="5CCE6515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5" w:history="1">
            <w:r w:rsidR="003A1FEC" w:rsidRPr="004F197C">
              <w:rPr>
                <w:rStyle w:val="Hyperlink"/>
                <w:noProof/>
              </w:rPr>
              <w:t>1.4.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REFERÊNCIAS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_Toc101207645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675AE89F" w14:textId="22A30E92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6" w:history="1">
            <w:r w:rsidR="003A1FEC" w:rsidRPr="004F197C">
              <w:rPr>
                <w:rStyle w:val="Hyperlink"/>
                <w:noProof/>
              </w:rPr>
              <w:t>1.5.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VISÃO GERAL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_Toc101207646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259B0A82" w14:textId="17AB994E" w:rsidR="003A1FEC" w:rsidRPr="006A6EA0" w:rsidRDefault="00BA7A26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b/>
              <w:bCs/>
              <w:noProof/>
              <w:lang w:eastAsia="ja-JP"/>
            </w:rPr>
          </w:pPr>
          <w:hyperlink w:anchor="_Toc101207647" w:history="1">
            <w:r w:rsidR="003A1FEC" w:rsidRPr="006A6EA0">
              <w:rPr>
                <w:rStyle w:val="Hyperlink"/>
                <w:b/>
                <w:bCs/>
                <w:noProof/>
              </w:rPr>
              <w:t>2.</w:t>
            </w:r>
            <w:r w:rsidR="003A1FEC" w:rsidRPr="006A6EA0">
              <w:rPr>
                <w:rFonts w:eastAsiaTheme="minorEastAsia"/>
                <w:b/>
                <w:bCs/>
                <w:noProof/>
                <w:lang w:eastAsia="ja-JP"/>
              </w:rPr>
              <w:tab/>
            </w:r>
            <w:r w:rsidR="003A1FEC" w:rsidRPr="006A6EA0">
              <w:rPr>
                <w:rStyle w:val="Hyperlink"/>
                <w:b/>
                <w:bCs/>
                <w:noProof/>
              </w:rPr>
              <w:t>DESCRIÇÃO GERAL DO PRODUTO</w:t>
            </w:r>
            <w:r w:rsidR="003A1FEC" w:rsidRPr="006A6EA0">
              <w:rPr>
                <w:b/>
                <w:bCs/>
                <w:noProof/>
                <w:webHidden/>
              </w:rPr>
              <w:tab/>
            </w:r>
            <w:r w:rsidR="003A1FEC" w:rsidRPr="006A6EA0">
              <w:rPr>
                <w:b/>
                <w:bCs/>
                <w:noProof/>
                <w:webHidden/>
              </w:rPr>
              <w:fldChar w:fldCharType="begin"/>
            </w:r>
            <w:r w:rsidR="003A1FEC" w:rsidRPr="006A6EA0">
              <w:rPr>
                <w:b/>
                <w:bCs/>
                <w:noProof/>
                <w:webHidden/>
              </w:rPr>
              <w:instrText xml:space="preserve"> PAGEREF _Toc101207647 \h </w:instrText>
            </w:r>
            <w:r w:rsidR="003A1FEC" w:rsidRPr="006A6EA0">
              <w:rPr>
                <w:b/>
                <w:bCs/>
                <w:noProof/>
                <w:webHidden/>
              </w:rPr>
            </w:r>
            <w:r w:rsidR="003A1FEC" w:rsidRPr="006A6EA0">
              <w:rPr>
                <w:b/>
                <w:bCs/>
                <w:noProof/>
                <w:webHidden/>
              </w:rPr>
              <w:fldChar w:fldCharType="separate"/>
            </w:r>
            <w:r w:rsidR="003A1FEC" w:rsidRPr="006A6EA0">
              <w:rPr>
                <w:b/>
                <w:bCs/>
                <w:noProof/>
                <w:webHidden/>
              </w:rPr>
              <w:t>4</w:t>
            </w:r>
            <w:r w:rsidR="003A1FEC" w:rsidRPr="006A6EA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EEE289" w14:textId="7E528A06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8" w:history="1">
            <w:r w:rsidR="003A1FEC" w:rsidRPr="004F197C">
              <w:rPr>
                <w:rStyle w:val="Hyperlink"/>
                <w:noProof/>
              </w:rPr>
              <w:t>2.1.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FUNÇÕES DO PRODUTO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_Toc101207648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32757C49" w14:textId="2C54E05B" w:rsidR="003A1FEC" w:rsidRDefault="00BA7A26">
          <w:pPr>
            <w:pStyle w:val="Sumrio2"/>
            <w:tabs>
              <w:tab w:val="left" w:pos="110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49" w:history="1">
            <w:r w:rsidR="003A1FEC" w:rsidRPr="004F197C">
              <w:rPr>
                <w:rStyle w:val="Hyperlink"/>
                <w:noProof/>
              </w:rPr>
              <w:t>2.1.1.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FUNÇÕES BÁSICAS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_Toc101207649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602DC02E" w14:textId="0733B1E2" w:rsidR="003A1FEC" w:rsidRDefault="00BA7A26">
          <w:pPr>
            <w:pStyle w:val="Sumrio2"/>
            <w:tabs>
              <w:tab w:val="left" w:pos="110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50" w:history="1">
            <w:r w:rsidR="003A1FEC" w:rsidRPr="004F197C">
              <w:rPr>
                <w:rStyle w:val="Hyperlink"/>
                <w:noProof/>
              </w:rPr>
              <w:t>2.1.2.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FUNÇÕES FUNDAMENTAIS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_Toc101207650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5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56327F60" w14:textId="4350076E" w:rsidR="003A1FEC" w:rsidRDefault="00BA7A26">
          <w:pPr>
            <w:pStyle w:val="Sumrio2"/>
            <w:tabs>
              <w:tab w:val="left" w:pos="110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51" w:history="1">
            <w:r w:rsidR="003A1FEC" w:rsidRPr="004F197C">
              <w:rPr>
                <w:rStyle w:val="Hyperlink"/>
                <w:noProof/>
              </w:rPr>
              <w:t>2.1.3.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FUNÇÕES DE SAÍDA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_Toc101207651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6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69819BDE" w14:textId="217B1833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55" w:history="1">
            <w:r w:rsidR="003A1FEC" w:rsidRPr="004F197C">
              <w:rPr>
                <w:rStyle w:val="Hyperlink"/>
                <w:noProof/>
              </w:rPr>
              <w:t>2.2.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CARACTERÍSTICAS DE USUÁRIO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_Toc101207655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6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2C458983" w14:textId="05DE39B6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56" w:history="1">
            <w:r w:rsidR="003A1FEC" w:rsidRPr="004F197C">
              <w:rPr>
                <w:rStyle w:val="Hyperlink"/>
                <w:noProof/>
              </w:rPr>
              <w:t>2.3.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RESTRIÇÕES, DEPENDÊNCIAS E SUPOSIÇÕES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_Toc101207656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7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02B935B8" w14:textId="63483634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57" w:history="1">
            <w:r w:rsidR="003A1FEC" w:rsidRPr="004F197C">
              <w:rPr>
                <w:rStyle w:val="Hyperlink"/>
                <w:noProof/>
              </w:rPr>
              <w:t>2.4.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REQUISITOS ADIADOS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_Toc101207657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7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164E8021" w14:textId="491E9173" w:rsidR="003A1FEC" w:rsidRPr="006A6EA0" w:rsidRDefault="00BA7A26">
          <w:pPr>
            <w:pStyle w:val="Sumrio2"/>
            <w:tabs>
              <w:tab w:val="left" w:pos="660"/>
              <w:tab w:val="right" w:leader="dot" w:pos="9346"/>
            </w:tabs>
            <w:rPr>
              <w:rFonts w:eastAsiaTheme="minorEastAsia"/>
              <w:b/>
              <w:bCs/>
              <w:noProof/>
              <w:lang w:eastAsia="ja-JP"/>
            </w:rPr>
          </w:pPr>
          <w:hyperlink w:anchor="_Toc101207658" w:history="1">
            <w:r w:rsidR="003A1FEC" w:rsidRPr="006A6EA0">
              <w:rPr>
                <w:rStyle w:val="Hyperlink"/>
                <w:b/>
                <w:bCs/>
                <w:noProof/>
              </w:rPr>
              <w:t>3.</w:t>
            </w:r>
            <w:r w:rsidR="003A1FEC" w:rsidRPr="006A6EA0">
              <w:rPr>
                <w:rFonts w:eastAsiaTheme="minorEastAsia"/>
                <w:b/>
                <w:bCs/>
                <w:noProof/>
                <w:lang w:eastAsia="ja-JP"/>
              </w:rPr>
              <w:tab/>
            </w:r>
            <w:r w:rsidR="003A1FEC" w:rsidRPr="006A6EA0">
              <w:rPr>
                <w:rStyle w:val="Hyperlink"/>
                <w:b/>
                <w:bCs/>
                <w:noProof/>
              </w:rPr>
              <w:t>ANÁLISE ORIENTADA A OBJETOS</w:t>
            </w:r>
            <w:r w:rsidR="003A1FEC" w:rsidRPr="006A6EA0">
              <w:rPr>
                <w:b/>
                <w:bCs/>
                <w:noProof/>
                <w:webHidden/>
              </w:rPr>
              <w:tab/>
            </w:r>
            <w:r w:rsidR="003A1FEC" w:rsidRPr="006A6EA0">
              <w:rPr>
                <w:b/>
                <w:bCs/>
                <w:noProof/>
                <w:webHidden/>
              </w:rPr>
              <w:fldChar w:fldCharType="begin"/>
            </w:r>
            <w:r w:rsidR="003A1FEC" w:rsidRPr="006A6EA0">
              <w:rPr>
                <w:b/>
                <w:bCs/>
                <w:noProof/>
                <w:webHidden/>
              </w:rPr>
              <w:instrText xml:space="preserve"> PAGEREF _Toc101207658 \h </w:instrText>
            </w:r>
            <w:r w:rsidR="003A1FEC" w:rsidRPr="006A6EA0">
              <w:rPr>
                <w:b/>
                <w:bCs/>
                <w:noProof/>
                <w:webHidden/>
              </w:rPr>
            </w:r>
            <w:r w:rsidR="003A1FEC" w:rsidRPr="006A6EA0">
              <w:rPr>
                <w:b/>
                <w:bCs/>
                <w:noProof/>
                <w:webHidden/>
              </w:rPr>
              <w:fldChar w:fldCharType="separate"/>
            </w:r>
            <w:r w:rsidR="003A1FEC" w:rsidRPr="006A6EA0">
              <w:rPr>
                <w:b/>
                <w:bCs/>
                <w:noProof/>
                <w:webHidden/>
              </w:rPr>
              <w:t>8</w:t>
            </w:r>
            <w:r w:rsidR="003A1FEC" w:rsidRPr="006A6EA0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9632E1" w14:textId="556C498D" w:rsidR="003A1FEC" w:rsidRPr="007E764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u w:val="single"/>
              <w:lang w:eastAsia="ja-JP"/>
            </w:rPr>
          </w:pPr>
          <w:hyperlink w:anchor="_Toc101207659" w:history="1">
            <w:r w:rsidR="003A1FEC" w:rsidRPr="004F197C">
              <w:rPr>
                <w:rStyle w:val="Hyperlink"/>
                <w:noProof/>
              </w:rPr>
              <w:t>3.1.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DIAGRAMA DE CASO DE USO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_Toc101207659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8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092AB7C2" w14:textId="533AF69D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60" w:history="1">
            <w:r w:rsidR="003A1FEC" w:rsidRPr="004F197C">
              <w:rPr>
                <w:rStyle w:val="Hyperlink"/>
                <w:noProof/>
              </w:rPr>
              <w:t>3.2.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 xml:space="preserve"> ESPECIFICAÇÕES DE CASO DE USO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_Toc101207660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8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46D85508" w14:textId="28450F39" w:rsidR="003A1FEC" w:rsidRDefault="00BA7A26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61" w:history="1">
            <w:r w:rsidR="003A1FEC" w:rsidRPr="004F197C">
              <w:rPr>
                <w:rStyle w:val="Hyperlink"/>
                <w:noProof/>
              </w:rPr>
              <w:t>3.3.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noProof/>
              </w:rPr>
              <w:t>DIAGRAMA DE ATIVIDADES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_Toc101207661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12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7442FFA6" w14:textId="001EC99D" w:rsidR="003A1FEC" w:rsidRDefault="00BA7A26">
          <w:pPr>
            <w:pStyle w:val="Sumrio2"/>
            <w:tabs>
              <w:tab w:val="left" w:pos="110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62" w:history="1">
            <w:r w:rsidR="003A1FEC" w:rsidRPr="004F197C">
              <w:rPr>
                <w:rStyle w:val="Hyperlink"/>
                <w:rFonts w:ascii="Arial" w:hAnsi="Arial" w:cs="Arial"/>
                <w:noProof/>
              </w:rPr>
              <w:t>3.3.1.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rFonts w:ascii="Arial" w:hAnsi="Arial" w:cs="Arial"/>
                <w:noProof/>
              </w:rPr>
              <w:t>USUÁRIO: PROFISSIONAL DE SAÚDE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_Toc101207662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12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49568B26" w14:textId="71E29697" w:rsidR="003A1FEC" w:rsidRDefault="00BA7A26">
          <w:pPr>
            <w:pStyle w:val="Sumrio2"/>
            <w:tabs>
              <w:tab w:val="left" w:pos="110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63" w:history="1">
            <w:r w:rsidR="003A1FEC" w:rsidRPr="004F197C">
              <w:rPr>
                <w:rStyle w:val="Hyperlink"/>
                <w:rFonts w:ascii="Arial" w:hAnsi="Arial" w:cs="Arial"/>
                <w:noProof/>
              </w:rPr>
              <w:t>3.3.</w:t>
            </w:r>
            <w:r w:rsidR="007E764C">
              <w:rPr>
                <w:rStyle w:val="Hyperlink"/>
                <w:rFonts w:ascii="Arial" w:hAnsi="Arial" w:cs="Arial"/>
                <w:noProof/>
              </w:rPr>
              <w:t>2</w:t>
            </w:r>
            <w:r w:rsidR="003A1FEC" w:rsidRPr="004F197C">
              <w:rPr>
                <w:rStyle w:val="Hyperlink"/>
                <w:rFonts w:ascii="Arial" w:hAnsi="Arial" w:cs="Arial"/>
                <w:noProof/>
              </w:rPr>
              <w:t>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rFonts w:ascii="Arial" w:hAnsi="Arial" w:cs="Arial"/>
                <w:noProof/>
              </w:rPr>
              <w:t>USUÁRIO: FARMACÊUTICO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_Toc101207663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14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182516C9" w14:textId="5C44CE5F" w:rsidR="003A1FEC" w:rsidRDefault="00BA7A26">
          <w:pPr>
            <w:pStyle w:val="Sumrio2"/>
            <w:tabs>
              <w:tab w:val="left" w:pos="110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Toc101207664" w:history="1">
            <w:r w:rsidR="003A1FEC" w:rsidRPr="004F197C">
              <w:rPr>
                <w:rStyle w:val="Hyperlink"/>
                <w:rFonts w:ascii="Arial" w:hAnsi="Arial" w:cs="Arial"/>
                <w:noProof/>
              </w:rPr>
              <w:t>3.3.</w:t>
            </w:r>
            <w:r w:rsidR="007E764C">
              <w:rPr>
                <w:rStyle w:val="Hyperlink"/>
                <w:rFonts w:ascii="Arial" w:hAnsi="Arial" w:cs="Arial"/>
                <w:noProof/>
              </w:rPr>
              <w:t>3</w:t>
            </w:r>
            <w:r w:rsidR="003A1FEC" w:rsidRPr="004F197C">
              <w:rPr>
                <w:rStyle w:val="Hyperlink"/>
                <w:rFonts w:ascii="Arial" w:hAnsi="Arial" w:cs="Arial"/>
                <w:noProof/>
              </w:rPr>
              <w:t>.</w:t>
            </w:r>
            <w:r w:rsidR="003A1FEC">
              <w:rPr>
                <w:rFonts w:eastAsiaTheme="minorEastAsia"/>
                <w:noProof/>
                <w:lang w:eastAsia="ja-JP"/>
              </w:rPr>
              <w:tab/>
            </w:r>
            <w:r w:rsidR="003A1FEC" w:rsidRPr="004F197C">
              <w:rPr>
                <w:rStyle w:val="Hyperlink"/>
                <w:rFonts w:ascii="Arial" w:hAnsi="Arial" w:cs="Arial"/>
                <w:noProof/>
              </w:rPr>
              <w:t>USUÁRIO: ADMINISTRADOR</w:t>
            </w:r>
            <w:r w:rsidR="003A1FEC">
              <w:rPr>
                <w:noProof/>
                <w:webHidden/>
              </w:rPr>
              <w:tab/>
            </w:r>
            <w:r w:rsidR="003A1FEC">
              <w:rPr>
                <w:noProof/>
                <w:webHidden/>
              </w:rPr>
              <w:fldChar w:fldCharType="begin"/>
            </w:r>
            <w:r w:rsidR="003A1FEC">
              <w:rPr>
                <w:noProof/>
                <w:webHidden/>
              </w:rPr>
              <w:instrText xml:space="preserve"> PAGEREF _Toc101207664 \h </w:instrText>
            </w:r>
            <w:r w:rsidR="003A1FEC">
              <w:rPr>
                <w:noProof/>
                <w:webHidden/>
              </w:rPr>
            </w:r>
            <w:r w:rsidR="003A1FEC">
              <w:rPr>
                <w:noProof/>
                <w:webHidden/>
              </w:rPr>
              <w:fldChar w:fldCharType="separate"/>
            </w:r>
            <w:r w:rsidR="003A1FEC">
              <w:rPr>
                <w:noProof/>
                <w:webHidden/>
              </w:rPr>
              <w:t>14</w:t>
            </w:r>
            <w:r w:rsidR="003A1FEC">
              <w:rPr>
                <w:noProof/>
                <w:webHidden/>
              </w:rPr>
              <w:fldChar w:fldCharType="end"/>
            </w:r>
          </w:hyperlink>
        </w:p>
        <w:p w14:paraId="5D548EED" w14:textId="420D12D5" w:rsidR="00A658BB" w:rsidRPr="00A658BB" w:rsidRDefault="003A1FEC" w:rsidP="00A658BB">
          <w:pPr>
            <w:pStyle w:val="Sumrio2"/>
            <w:tabs>
              <w:tab w:val="left" w:pos="660"/>
              <w:tab w:val="right" w:leader="dot" w:pos="9346"/>
            </w:tabs>
            <w:rPr>
              <w:rFonts w:ascii="Arial" w:eastAsiaTheme="minorEastAsia" w:hAnsi="Arial" w:cs="Arial"/>
              <w:b/>
              <w:bCs/>
              <w:noProof/>
              <w:lang w:eastAsia="ja-JP"/>
            </w:rPr>
          </w:pPr>
          <w:r w:rsidRPr="00B30B46">
            <w:rPr>
              <w:rFonts w:ascii="Arial" w:hAnsi="Arial" w:cs="Arial"/>
              <w:bCs/>
              <w:sz w:val="24"/>
              <w:szCs w:val="24"/>
            </w:rPr>
            <w:fldChar w:fldCharType="end"/>
          </w:r>
          <w:hyperlink w:anchor="_PROJETO" w:history="1">
            <w:r w:rsidR="00A658BB" w:rsidRPr="00A658BB">
              <w:rPr>
                <w:rStyle w:val="Hyperlink"/>
                <w:rFonts w:ascii="Arial" w:hAnsi="Arial" w:cs="Arial"/>
                <w:b/>
                <w:bCs/>
                <w:noProof/>
                <w:color w:val="auto"/>
                <w:u w:val="none"/>
              </w:rPr>
              <w:t>4.</w:t>
            </w:r>
            <w:r w:rsidR="00A658BB" w:rsidRPr="00A658BB">
              <w:rPr>
                <w:rFonts w:ascii="Arial" w:eastAsiaTheme="minorEastAsia" w:hAnsi="Arial" w:cs="Arial"/>
                <w:b/>
                <w:bCs/>
                <w:noProof/>
                <w:lang w:eastAsia="ja-JP"/>
              </w:rPr>
              <w:tab/>
            </w:r>
            <w:r w:rsidR="00A658BB" w:rsidRPr="00A658BB">
              <w:rPr>
                <w:rStyle w:val="Hyperlink"/>
                <w:rFonts w:ascii="Arial" w:hAnsi="Arial" w:cs="Arial"/>
                <w:b/>
                <w:bCs/>
                <w:noProof/>
                <w:color w:val="auto"/>
                <w:u w:val="none"/>
              </w:rPr>
              <w:t>PROJETO</w:t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  <w:tab/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  <w:fldChar w:fldCharType="begin"/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  <w:instrText xml:space="preserve"> PAGEREF _Toc105476214 \h </w:instrText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  <w:fldChar w:fldCharType="separate"/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  <w:t>14</w:t>
            </w:r>
            <w:r w:rsidR="00A658BB" w:rsidRPr="00A658BB">
              <w:rPr>
                <w:rFonts w:ascii="Arial" w:hAnsi="Arial" w:cs="Arial"/>
                <w:b/>
                <w:bCs/>
                <w:noProof/>
                <w:webHidden/>
              </w:rPr>
              <w:fldChar w:fldCharType="end"/>
            </w:r>
          </w:hyperlink>
        </w:p>
        <w:p w14:paraId="0FFBF7D6" w14:textId="43A8044F" w:rsidR="00A658BB" w:rsidRPr="00A658BB" w:rsidRDefault="00BA7A26" w:rsidP="00A658BB">
          <w:pPr>
            <w:pStyle w:val="Sumrio2"/>
            <w:tabs>
              <w:tab w:val="left" w:pos="880"/>
              <w:tab w:val="right" w:leader="dot" w:pos="9346"/>
            </w:tabs>
            <w:rPr>
              <w:rFonts w:ascii="Arial" w:eastAsiaTheme="minorEastAsia" w:hAnsi="Arial" w:cs="Arial"/>
              <w:noProof/>
              <w:lang w:eastAsia="ja-JP"/>
            </w:rPr>
          </w:pPr>
          <w:hyperlink w:anchor="_DIAGRAMA_DE_SEQUÊNCIA" w:history="1"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4.1.</w:t>
            </w:r>
            <w:r w:rsidR="00A658BB" w:rsidRPr="00A658BB">
              <w:rPr>
                <w:rFonts w:ascii="Arial" w:eastAsiaTheme="minorEastAsia" w:hAnsi="Arial" w:cs="Arial"/>
                <w:noProof/>
                <w:lang w:eastAsia="ja-JP"/>
              </w:rPr>
              <w:tab/>
            </w:r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DIAGRAMA DE SEQU</w:t>
            </w:r>
            <w:r w:rsidR="009C5B38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Ê</w:t>
            </w:r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NCIA</w:t>
            </w:r>
            <w:r w:rsidR="00A658BB" w:rsidRPr="00A658BB">
              <w:rPr>
                <w:rFonts w:ascii="Arial" w:hAnsi="Arial" w:cs="Arial"/>
                <w:noProof/>
                <w:webHidden/>
              </w:rPr>
              <w:tab/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begin"/>
            </w:r>
            <w:r w:rsidR="00A658BB" w:rsidRPr="00A658BB">
              <w:rPr>
                <w:rFonts w:ascii="Arial" w:hAnsi="Arial" w:cs="Arial"/>
                <w:noProof/>
                <w:webHidden/>
              </w:rPr>
              <w:instrText xml:space="preserve"> PAGEREF _Toc105476215 \h </w:instrText>
            </w:r>
            <w:r w:rsidR="00A658BB" w:rsidRPr="00A658BB">
              <w:rPr>
                <w:rFonts w:ascii="Arial" w:hAnsi="Arial" w:cs="Arial"/>
                <w:noProof/>
                <w:webHidden/>
              </w:rPr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658BB" w:rsidRPr="00A658BB">
              <w:rPr>
                <w:rFonts w:ascii="Arial" w:hAnsi="Arial" w:cs="Arial"/>
                <w:noProof/>
                <w:webHidden/>
              </w:rPr>
              <w:t>14</w:t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5F8922" w14:textId="20D9CB00" w:rsidR="00A658BB" w:rsidRPr="00A658BB" w:rsidRDefault="00BA7A26" w:rsidP="00A658BB">
          <w:pPr>
            <w:pStyle w:val="Sumrio2"/>
            <w:tabs>
              <w:tab w:val="left" w:pos="880"/>
              <w:tab w:val="right" w:leader="dot" w:pos="9346"/>
            </w:tabs>
            <w:rPr>
              <w:rFonts w:ascii="Arial" w:eastAsiaTheme="minorEastAsia" w:hAnsi="Arial" w:cs="Arial"/>
              <w:noProof/>
              <w:lang w:eastAsia="ja-JP"/>
            </w:rPr>
          </w:pPr>
          <w:hyperlink w:anchor="_MODELAGEM_DO_BANCO" w:history="1"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4.2.</w:t>
            </w:r>
            <w:r w:rsidR="00A658BB" w:rsidRPr="00A658BB">
              <w:rPr>
                <w:rFonts w:ascii="Arial" w:eastAsiaTheme="minorEastAsia" w:hAnsi="Arial" w:cs="Arial"/>
                <w:noProof/>
                <w:lang w:eastAsia="ja-JP"/>
              </w:rPr>
              <w:tab/>
            </w:r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MODELAGEM DO BANCO DE DADOS</w:t>
            </w:r>
            <w:r w:rsidR="00A658BB" w:rsidRPr="00A658BB">
              <w:rPr>
                <w:rFonts w:ascii="Arial" w:hAnsi="Arial" w:cs="Arial"/>
                <w:noProof/>
                <w:webHidden/>
              </w:rPr>
              <w:tab/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begin"/>
            </w:r>
            <w:r w:rsidR="00A658BB" w:rsidRPr="00A658BB">
              <w:rPr>
                <w:rFonts w:ascii="Arial" w:hAnsi="Arial" w:cs="Arial"/>
                <w:noProof/>
                <w:webHidden/>
              </w:rPr>
              <w:instrText xml:space="preserve"> PAGEREF _Toc105476216 \h </w:instrText>
            </w:r>
            <w:r w:rsidR="00A658BB" w:rsidRPr="00A658BB">
              <w:rPr>
                <w:rFonts w:ascii="Arial" w:hAnsi="Arial" w:cs="Arial"/>
                <w:noProof/>
                <w:webHidden/>
              </w:rPr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658BB" w:rsidRPr="00A658BB">
              <w:rPr>
                <w:rFonts w:ascii="Arial" w:hAnsi="Arial" w:cs="Arial"/>
                <w:noProof/>
                <w:webHidden/>
              </w:rPr>
              <w:t>17</w:t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1CC69F" w14:textId="14027923" w:rsidR="00A658BB" w:rsidRPr="00A658BB" w:rsidRDefault="00BA7A26" w:rsidP="00A658BB">
          <w:pPr>
            <w:pStyle w:val="Sumrio2"/>
            <w:tabs>
              <w:tab w:val="left" w:pos="880"/>
              <w:tab w:val="right" w:leader="dot" w:pos="9346"/>
            </w:tabs>
            <w:rPr>
              <w:rFonts w:ascii="Arial" w:eastAsiaTheme="minorEastAsia" w:hAnsi="Arial" w:cs="Arial"/>
              <w:noProof/>
              <w:lang w:eastAsia="ja-JP"/>
            </w:rPr>
          </w:pPr>
          <w:hyperlink w:anchor="_ROTINAS_DE_SEGURANÇA" w:history="1"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4.3.</w:t>
            </w:r>
            <w:r w:rsidR="00A658BB" w:rsidRPr="00A658BB">
              <w:rPr>
                <w:rFonts w:ascii="Arial" w:eastAsiaTheme="minorEastAsia" w:hAnsi="Arial" w:cs="Arial"/>
                <w:noProof/>
                <w:lang w:eastAsia="ja-JP"/>
              </w:rPr>
              <w:tab/>
            </w:r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ROTINAS DE SEGURANÇA</w:t>
            </w:r>
            <w:r w:rsidR="00A658BB" w:rsidRPr="00A658BB">
              <w:rPr>
                <w:rFonts w:ascii="Arial" w:hAnsi="Arial" w:cs="Arial"/>
                <w:noProof/>
                <w:webHidden/>
              </w:rPr>
              <w:tab/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begin"/>
            </w:r>
            <w:r w:rsidR="00A658BB" w:rsidRPr="00A658BB">
              <w:rPr>
                <w:rFonts w:ascii="Arial" w:hAnsi="Arial" w:cs="Arial"/>
                <w:noProof/>
                <w:webHidden/>
              </w:rPr>
              <w:instrText xml:space="preserve"> PAGEREF _Toc105476217 \h </w:instrText>
            </w:r>
            <w:r w:rsidR="00A658BB" w:rsidRPr="00A658BB">
              <w:rPr>
                <w:rFonts w:ascii="Arial" w:hAnsi="Arial" w:cs="Arial"/>
                <w:noProof/>
                <w:webHidden/>
              </w:rPr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658BB" w:rsidRPr="00A658BB">
              <w:rPr>
                <w:rFonts w:ascii="Arial" w:hAnsi="Arial" w:cs="Arial"/>
                <w:noProof/>
                <w:webHidden/>
              </w:rPr>
              <w:t>17</w:t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FCC9D4" w14:textId="40EA1CBD" w:rsidR="00A658BB" w:rsidRDefault="00BA7A26" w:rsidP="00A658BB">
          <w:pPr>
            <w:pStyle w:val="Sumrio2"/>
            <w:tabs>
              <w:tab w:val="left" w:pos="880"/>
              <w:tab w:val="right" w:leader="dot" w:pos="9346"/>
            </w:tabs>
            <w:rPr>
              <w:rFonts w:eastAsiaTheme="minorEastAsia"/>
              <w:noProof/>
              <w:lang w:eastAsia="ja-JP"/>
            </w:rPr>
          </w:pPr>
          <w:hyperlink w:anchor="_USABILIDADE" w:history="1"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4.4.</w:t>
            </w:r>
            <w:r w:rsidR="00A658BB" w:rsidRPr="00A658BB">
              <w:rPr>
                <w:rFonts w:ascii="Arial" w:eastAsiaTheme="minorEastAsia" w:hAnsi="Arial" w:cs="Arial"/>
                <w:noProof/>
                <w:lang w:eastAsia="ja-JP"/>
              </w:rPr>
              <w:tab/>
            </w:r>
            <w:r w:rsidR="00A658BB" w:rsidRPr="00A658BB">
              <w:rPr>
                <w:rStyle w:val="Hyperlink"/>
                <w:rFonts w:ascii="Arial" w:hAnsi="Arial" w:cs="Arial"/>
                <w:noProof/>
                <w:color w:val="auto"/>
                <w:u w:val="none"/>
              </w:rPr>
              <w:t>USABILIDADE</w:t>
            </w:r>
            <w:r w:rsidR="00A658BB" w:rsidRPr="00A658BB">
              <w:rPr>
                <w:rFonts w:ascii="Arial" w:hAnsi="Arial" w:cs="Arial"/>
                <w:noProof/>
                <w:webHidden/>
              </w:rPr>
              <w:tab/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begin"/>
            </w:r>
            <w:r w:rsidR="00A658BB" w:rsidRPr="00A658BB">
              <w:rPr>
                <w:rFonts w:ascii="Arial" w:hAnsi="Arial" w:cs="Arial"/>
                <w:noProof/>
                <w:webHidden/>
              </w:rPr>
              <w:instrText xml:space="preserve"> PAGEREF _Toc105476218 \h </w:instrText>
            </w:r>
            <w:r w:rsidR="00A658BB" w:rsidRPr="00A658BB">
              <w:rPr>
                <w:rFonts w:ascii="Arial" w:hAnsi="Arial" w:cs="Arial"/>
                <w:noProof/>
                <w:webHidden/>
              </w:rPr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658BB" w:rsidRPr="00A658BB">
              <w:rPr>
                <w:rFonts w:ascii="Arial" w:hAnsi="Arial" w:cs="Arial"/>
                <w:noProof/>
                <w:webHidden/>
              </w:rPr>
              <w:t>17</w:t>
            </w:r>
            <w:r w:rsidR="00A658BB" w:rsidRPr="00A658B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0F0D01" w14:textId="5AD7C4D2" w:rsidR="003A1FEC" w:rsidRDefault="00BA7A26" w:rsidP="003A1FEC">
          <w:pPr>
            <w:spacing w:after="160" w:line="259" w:lineRule="auto"/>
            <w:jc w:val="both"/>
            <w:rPr>
              <w:rFonts w:ascii="Arial" w:hAnsi="Arial" w:cs="Arial"/>
              <w:bCs/>
              <w:sz w:val="24"/>
              <w:szCs w:val="24"/>
            </w:rPr>
          </w:pPr>
        </w:p>
      </w:sdtContent>
    </w:sdt>
    <w:p w14:paraId="20C184DA" w14:textId="17236F06" w:rsidR="005C5DB2" w:rsidRDefault="005C5DB2" w:rsidP="005C5DB2"/>
    <w:p w14:paraId="6C8EBAE0" w14:textId="7B384939" w:rsidR="006A6EA0" w:rsidRDefault="006A6EA0" w:rsidP="005C5DB2"/>
    <w:p w14:paraId="395E00C6" w14:textId="4E8BB415" w:rsidR="006A6EA0" w:rsidRDefault="006A6EA0" w:rsidP="005C5DB2"/>
    <w:p w14:paraId="60886A96" w14:textId="1BC6B036" w:rsidR="006A6EA0" w:rsidRDefault="006A6EA0" w:rsidP="005C5DB2"/>
    <w:p w14:paraId="5502499D" w14:textId="01538A26" w:rsidR="006A6EA0" w:rsidRDefault="006A6EA0" w:rsidP="005C5DB2"/>
    <w:p w14:paraId="7CE775D2" w14:textId="77777777" w:rsidR="00A57807" w:rsidRDefault="00A57807" w:rsidP="005C5DB2"/>
    <w:p w14:paraId="2CF3B70F" w14:textId="4328B273" w:rsidR="006E5425" w:rsidRPr="00A927FA" w:rsidRDefault="00120624" w:rsidP="005C5DB2">
      <w:pPr>
        <w:pStyle w:val="Ttulo2"/>
        <w:rPr>
          <w:color w:val="auto"/>
          <w:sz w:val="28"/>
        </w:rPr>
      </w:pPr>
      <w:bookmarkStart w:id="2" w:name="_Toc101207641"/>
      <w:r w:rsidRPr="00A927FA">
        <w:rPr>
          <w:color w:val="auto"/>
          <w:sz w:val="28"/>
        </w:rPr>
        <w:t>INTRODUÇÃO</w:t>
      </w:r>
      <w:bookmarkEnd w:id="2"/>
    </w:p>
    <w:p w14:paraId="75F00737" w14:textId="700B4FD0" w:rsidR="005C5DB2" w:rsidRDefault="00120624" w:rsidP="00611CE0">
      <w:pPr>
        <w:pStyle w:val="Ttulo2"/>
        <w:numPr>
          <w:ilvl w:val="1"/>
          <w:numId w:val="2"/>
        </w:numPr>
        <w:rPr>
          <w:color w:val="auto"/>
        </w:rPr>
      </w:pPr>
      <w:bookmarkStart w:id="3" w:name="_Toc101207642"/>
      <w:r w:rsidRPr="005C5DB2">
        <w:rPr>
          <w:color w:val="auto"/>
        </w:rPr>
        <w:t>OBJETIVO</w:t>
      </w:r>
      <w:bookmarkEnd w:id="3"/>
    </w:p>
    <w:p w14:paraId="7D01D77E" w14:textId="77777777" w:rsidR="00A57807" w:rsidRPr="00A57807" w:rsidRDefault="00A57807" w:rsidP="00A57807"/>
    <w:p w14:paraId="59A4EC2D" w14:textId="19970FCF" w:rsidR="001D0693" w:rsidRDefault="00D56BE5" w:rsidP="00D56BE5">
      <w:pPr>
        <w:ind w:firstLine="425"/>
        <w:jc w:val="both"/>
        <w:rPr>
          <w:sz w:val="22"/>
          <w:szCs w:val="24"/>
        </w:rPr>
      </w:pPr>
      <w:r w:rsidRPr="00D56BE5">
        <w:rPr>
          <w:sz w:val="22"/>
          <w:szCs w:val="24"/>
        </w:rPr>
        <w:t xml:space="preserve">O objetivo deste documento é apresentar uma descrição detalhada do </w:t>
      </w:r>
      <w:r>
        <w:rPr>
          <w:sz w:val="22"/>
          <w:szCs w:val="24"/>
        </w:rPr>
        <w:t>desenvolvimento da TecHealth</w:t>
      </w:r>
      <w:r w:rsidR="004F5ED2">
        <w:rPr>
          <w:sz w:val="22"/>
          <w:szCs w:val="24"/>
        </w:rPr>
        <w:t xml:space="preserve"> </w:t>
      </w:r>
      <w:r w:rsidR="004F5ED2">
        <w:t>–</w:t>
      </w:r>
      <w:r>
        <w:rPr>
          <w:sz w:val="22"/>
          <w:szCs w:val="24"/>
        </w:rPr>
        <w:t xml:space="preserve"> </w:t>
      </w:r>
      <w:r w:rsidRPr="00D56BE5">
        <w:rPr>
          <w:sz w:val="22"/>
          <w:szCs w:val="24"/>
        </w:rPr>
        <w:t xml:space="preserve">sistema de </w:t>
      </w:r>
      <w:r>
        <w:rPr>
          <w:sz w:val="22"/>
          <w:szCs w:val="24"/>
        </w:rPr>
        <w:t>gerenciamento</w:t>
      </w:r>
      <w:r w:rsidRPr="00D56BE5">
        <w:rPr>
          <w:sz w:val="22"/>
          <w:szCs w:val="24"/>
        </w:rPr>
        <w:t xml:space="preserve"> de </w:t>
      </w:r>
      <w:r>
        <w:rPr>
          <w:sz w:val="22"/>
          <w:szCs w:val="24"/>
        </w:rPr>
        <w:t>atividades hospitalares</w:t>
      </w:r>
      <w:r w:rsidRPr="00D56BE5">
        <w:rPr>
          <w:sz w:val="22"/>
          <w:szCs w:val="24"/>
        </w:rPr>
        <w:t>,</w:t>
      </w:r>
      <w:r w:rsidR="004F5ED2">
        <w:rPr>
          <w:sz w:val="22"/>
          <w:szCs w:val="24"/>
        </w:rPr>
        <w:t xml:space="preserve"> </w:t>
      </w:r>
      <w:r w:rsidR="004F5ED2" w:rsidRPr="00D56BE5">
        <w:rPr>
          <w:sz w:val="22"/>
          <w:szCs w:val="24"/>
        </w:rPr>
        <w:t>destinando-se</w:t>
      </w:r>
      <w:r w:rsidR="004F5ED2">
        <w:rPr>
          <w:sz w:val="22"/>
          <w:szCs w:val="24"/>
        </w:rPr>
        <w:t xml:space="preserve"> a</w:t>
      </w:r>
      <w:r w:rsidRPr="00D56BE5">
        <w:rPr>
          <w:sz w:val="22"/>
          <w:szCs w:val="24"/>
        </w:rPr>
        <w:t xml:space="preserve"> </w:t>
      </w:r>
      <w:r w:rsidR="004F5ED2">
        <w:rPr>
          <w:sz w:val="22"/>
          <w:szCs w:val="24"/>
        </w:rPr>
        <w:t>servir de</w:t>
      </w:r>
      <w:r w:rsidR="001D0693">
        <w:rPr>
          <w:sz w:val="22"/>
          <w:szCs w:val="24"/>
        </w:rPr>
        <w:t xml:space="preserve"> auxílio aos usuários e desenvolvedores</w:t>
      </w:r>
      <w:r w:rsidR="004F5ED2">
        <w:rPr>
          <w:sz w:val="22"/>
          <w:szCs w:val="24"/>
        </w:rPr>
        <w:t xml:space="preserve"> envolvidos no projeto e tirar possíveis dúvidas sobre as</w:t>
      </w:r>
      <w:r w:rsidR="001D0693">
        <w:rPr>
          <w:sz w:val="22"/>
          <w:szCs w:val="24"/>
        </w:rPr>
        <w:t xml:space="preserve"> funções que estarão disponíveis no software assim como </w:t>
      </w:r>
      <w:r w:rsidR="004F5ED2">
        <w:rPr>
          <w:sz w:val="22"/>
          <w:szCs w:val="24"/>
        </w:rPr>
        <w:t xml:space="preserve">suas </w:t>
      </w:r>
      <w:r w:rsidR="001D0693">
        <w:rPr>
          <w:sz w:val="22"/>
          <w:szCs w:val="24"/>
        </w:rPr>
        <w:t xml:space="preserve">especificações e limitações. </w:t>
      </w:r>
    </w:p>
    <w:p w14:paraId="2AE65C80" w14:textId="69A5471F" w:rsidR="00D56BE5" w:rsidRPr="00D56BE5" w:rsidRDefault="004F5ED2" w:rsidP="00D56BE5">
      <w:pPr>
        <w:ind w:firstLine="425"/>
        <w:jc w:val="both"/>
        <w:rPr>
          <w:sz w:val="22"/>
          <w:szCs w:val="24"/>
        </w:rPr>
      </w:pPr>
      <w:r w:rsidRPr="004F5ED2">
        <w:rPr>
          <w:sz w:val="22"/>
          <w:szCs w:val="24"/>
        </w:rPr>
        <w:t xml:space="preserve">O público alvo desta ERS consiste </w:t>
      </w:r>
      <w:r>
        <w:rPr>
          <w:sz w:val="22"/>
          <w:szCs w:val="24"/>
        </w:rPr>
        <w:t>nos usuários</w:t>
      </w:r>
      <w:r w:rsidRPr="004F5ED2">
        <w:rPr>
          <w:sz w:val="22"/>
          <w:szCs w:val="24"/>
        </w:rPr>
        <w:t xml:space="preserve">, nos desenvolvedores e </w:t>
      </w:r>
      <w:r w:rsidR="00E954A0">
        <w:rPr>
          <w:sz w:val="22"/>
          <w:szCs w:val="24"/>
        </w:rPr>
        <w:t>supervisores do projeto</w:t>
      </w:r>
      <w:r w:rsidR="00D56BE5" w:rsidRPr="00D56BE5">
        <w:rPr>
          <w:sz w:val="22"/>
          <w:szCs w:val="24"/>
        </w:rPr>
        <w:t xml:space="preserve">. </w:t>
      </w:r>
    </w:p>
    <w:p w14:paraId="57EF9570" w14:textId="18DEC34B" w:rsidR="001D0693" w:rsidRPr="007C1BB9" w:rsidRDefault="00D56BE5" w:rsidP="00E954A0">
      <w:pPr>
        <w:ind w:firstLine="425"/>
        <w:jc w:val="both"/>
        <w:rPr>
          <w:sz w:val="22"/>
          <w:szCs w:val="24"/>
        </w:rPr>
      </w:pPr>
      <w:r w:rsidRPr="00D56BE5">
        <w:rPr>
          <w:sz w:val="22"/>
          <w:szCs w:val="24"/>
        </w:rPr>
        <w:t>Se</w:t>
      </w:r>
      <w:r w:rsidR="00E954A0">
        <w:rPr>
          <w:sz w:val="22"/>
          <w:szCs w:val="24"/>
        </w:rPr>
        <w:t>rão</w:t>
      </w:r>
      <w:r w:rsidRPr="00D56BE5">
        <w:rPr>
          <w:sz w:val="22"/>
          <w:szCs w:val="24"/>
        </w:rPr>
        <w:t xml:space="preserve"> explica</w:t>
      </w:r>
      <w:r w:rsidR="00E954A0">
        <w:rPr>
          <w:sz w:val="22"/>
          <w:szCs w:val="24"/>
        </w:rPr>
        <w:t>dos nos tópicos a seguir</w:t>
      </w:r>
      <w:r w:rsidRPr="00D56BE5">
        <w:rPr>
          <w:sz w:val="22"/>
          <w:szCs w:val="24"/>
        </w:rPr>
        <w:t xml:space="preserve"> </w:t>
      </w:r>
      <w:r w:rsidR="00E954A0" w:rsidRPr="00E954A0">
        <w:rPr>
          <w:sz w:val="22"/>
          <w:szCs w:val="24"/>
        </w:rPr>
        <w:t>o restante dos detalhes do produto</w:t>
      </w:r>
      <w:r w:rsidR="00E954A0">
        <w:rPr>
          <w:sz w:val="22"/>
          <w:szCs w:val="24"/>
        </w:rPr>
        <w:t>; com</w:t>
      </w:r>
      <w:r w:rsidRPr="00D56BE5">
        <w:rPr>
          <w:sz w:val="22"/>
          <w:szCs w:val="24"/>
        </w:rPr>
        <w:t>o propósito</w:t>
      </w:r>
      <w:r w:rsidR="00E954A0">
        <w:rPr>
          <w:sz w:val="22"/>
          <w:szCs w:val="24"/>
        </w:rPr>
        <w:t xml:space="preserve">, </w:t>
      </w:r>
      <w:r w:rsidRPr="00D56BE5">
        <w:rPr>
          <w:sz w:val="22"/>
          <w:szCs w:val="24"/>
        </w:rPr>
        <w:t xml:space="preserve">as características do sistema, as interfaces do sistema, o que o sistema fará, as restrições sob as quais deve operar e como o sistema reagirá a estímulos externos. </w:t>
      </w:r>
    </w:p>
    <w:p w14:paraId="425E3B95" w14:textId="16A3757A" w:rsidR="006E5425" w:rsidRDefault="00120624" w:rsidP="00611CE0">
      <w:pPr>
        <w:pStyle w:val="Ttulo2"/>
        <w:numPr>
          <w:ilvl w:val="1"/>
          <w:numId w:val="2"/>
        </w:numPr>
        <w:rPr>
          <w:color w:val="auto"/>
        </w:rPr>
      </w:pPr>
      <w:bookmarkStart w:id="4" w:name="_Toc101207643"/>
      <w:r w:rsidRPr="00A927FA">
        <w:rPr>
          <w:color w:val="auto"/>
        </w:rPr>
        <w:t>ESCOPO DO PROJETO</w:t>
      </w:r>
      <w:bookmarkEnd w:id="4"/>
    </w:p>
    <w:p w14:paraId="6BC6F537" w14:textId="77777777" w:rsidR="007C1BB9" w:rsidRPr="007C1BB9" w:rsidRDefault="007C1BB9" w:rsidP="007C1BB9"/>
    <w:p w14:paraId="25DA3FD7" w14:textId="008B58AC" w:rsidR="007C1BB9" w:rsidRPr="007C1BB9" w:rsidRDefault="007C1BB9" w:rsidP="007C1BB9">
      <w:pPr>
        <w:ind w:firstLine="425"/>
        <w:jc w:val="both"/>
        <w:rPr>
          <w:sz w:val="22"/>
          <w:szCs w:val="24"/>
        </w:rPr>
      </w:pPr>
      <w:r w:rsidRPr="007C1BB9">
        <w:rPr>
          <w:sz w:val="22"/>
          <w:szCs w:val="24"/>
        </w:rPr>
        <w:t>O software está sendo desenvolvido para a Santa Casa de Misericórdia de Presidente Epitácio e tem como objetivo informatizar internamente o gerenciamento das atividades de prescrição médica, diagnóstico e controle de estoques</w:t>
      </w:r>
      <w:r w:rsidR="00D56BE5">
        <w:rPr>
          <w:sz w:val="22"/>
          <w:szCs w:val="24"/>
        </w:rPr>
        <w:t xml:space="preserve"> de medicamentos e materiais hospitalares</w:t>
      </w:r>
      <w:r w:rsidRPr="007C1BB9">
        <w:rPr>
          <w:sz w:val="22"/>
          <w:szCs w:val="24"/>
        </w:rPr>
        <w:t>. Melhorando a condição em que se encontra os sistemas atual, em qual vários processos ainda são feitos de forma manual.</w:t>
      </w:r>
    </w:p>
    <w:p w14:paraId="40CFE61C" w14:textId="1B753DF7" w:rsidR="007C1BB9" w:rsidRPr="007C1BB9" w:rsidRDefault="007C1BB9" w:rsidP="008D193A">
      <w:pPr>
        <w:ind w:firstLine="425"/>
        <w:rPr>
          <w:sz w:val="22"/>
          <w:szCs w:val="24"/>
        </w:rPr>
      </w:pPr>
      <w:r w:rsidRPr="007C1BB9">
        <w:rPr>
          <w:sz w:val="22"/>
          <w:szCs w:val="24"/>
        </w:rPr>
        <w:t>O médico realizará a entrada e alteração de dados através de formulários no sistema para prescrever as medicações, horários e outras informações do paciente. Será possível para o médico realizar a verificação de disponibilidade e requisição de medicamentos através do aplicativo. Dentro da prescrição médica e diagnóstico serão incluídos dados e cadastros do paciente, tratamento e medicação, horário de remédios, convênio, data da prescrição, cadastro do médico e evolução do paciente.</w:t>
      </w:r>
    </w:p>
    <w:p w14:paraId="02BB9332" w14:textId="3FD2CA18" w:rsidR="007C1BB9" w:rsidRPr="007C1BB9" w:rsidRDefault="007C1BB9" w:rsidP="005E036E">
      <w:pPr>
        <w:ind w:firstLine="425"/>
        <w:jc w:val="both"/>
        <w:rPr>
          <w:sz w:val="22"/>
          <w:szCs w:val="24"/>
        </w:rPr>
      </w:pPr>
      <w:r w:rsidRPr="007C1BB9">
        <w:rPr>
          <w:sz w:val="22"/>
          <w:szCs w:val="24"/>
        </w:rPr>
        <w:t xml:space="preserve">Na ficha de consulta constará o número do atendimento, nome do paciente, idade, </w:t>
      </w:r>
      <w:r w:rsidR="009E0537">
        <w:rPr>
          <w:sz w:val="22"/>
          <w:szCs w:val="24"/>
        </w:rPr>
        <w:t>convênio</w:t>
      </w:r>
      <w:r w:rsidR="004935C0">
        <w:rPr>
          <w:sz w:val="22"/>
          <w:szCs w:val="24"/>
        </w:rPr>
        <w:t>,</w:t>
      </w:r>
      <w:r w:rsidRPr="007C1BB9">
        <w:rPr>
          <w:sz w:val="22"/>
          <w:szCs w:val="24"/>
        </w:rPr>
        <w:t xml:space="preserve"> diagnóstico, medicamentos e autorização do médico/enfermeiro</w:t>
      </w:r>
    </w:p>
    <w:p w14:paraId="400A0C2E" w14:textId="06CEA14A" w:rsidR="007C1BB9" w:rsidRPr="007C1BB9" w:rsidRDefault="007C1BB9" w:rsidP="005E036E">
      <w:pPr>
        <w:ind w:firstLine="425"/>
        <w:jc w:val="both"/>
        <w:rPr>
          <w:sz w:val="22"/>
          <w:szCs w:val="24"/>
        </w:rPr>
      </w:pPr>
      <w:r w:rsidRPr="007C1BB9">
        <w:rPr>
          <w:sz w:val="22"/>
          <w:szCs w:val="24"/>
        </w:rPr>
        <w:t>Na ficha de internação constará o número da internação, nome do paciente, idade,</w:t>
      </w:r>
      <w:r w:rsidR="004935C0">
        <w:rPr>
          <w:sz w:val="22"/>
          <w:szCs w:val="24"/>
        </w:rPr>
        <w:t xml:space="preserve"> convênio,</w:t>
      </w:r>
      <w:r w:rsidRPr="007C1BB9">
        <w:rPr>
          <w:sz w:val="22"/>
          <w:szCs w:val="24"/>
        </w:rPr>
        <w:t xml:space="preserve"> leito, diagnóstico, data da prescrição, dietas, soros e medicamentos, vias e posologia, observações, horários e autorização do médico e enfermeiro.</w:t>
      </w:r>
    </w:p>
    <w:p w14:paraId="4FFAB554" w14:textId="3C1AEACC" w:rsidR="007C1BB9" w:rsidRPr="007C1BB9" w:rsidRDefault="007C1BB9" w:rsidP="005E036E">
      <w:pPr>
        <w:ind w:firstLine="425"/>
        <w:jc w:val="both"/>
        <w:rPr>
          <w:sz w:val="22"/>
          <w:szCs w:val="24"/>
        </w:rPr>
      </w:pPr>
      <w:bookmarkStart w:id="5" w:name="_Hlk98878642"/>
      <w:r w:rsidRPr="007C1BB9">
        <w:rPr>
          <w:sz w:val="22"/>
          <w:szCs w:val="24"/>
        </w:rPr>
        <w:t>O farmacêutico realizará a entrada e alteração de dados de produto no estoque e entregará os materiais e remédios requisitados pela prescrição médica. Também se</w:t>
      </w:r>
      <w:r w:rsidR="002F10DF">
        <w:rPr>
          <w:sz w:val="22"/>
          <w:szCs w:val="24"/>
        </w:rPr>
        <w:t>rão</w:t>
      </w:r>
      <w:r w:rsidRPr="007C1BB9">
        <w:rPr>
          <w:sz w:val="22"/>
          <w:szCs w:val="24"/>
        </w:rPr>
        <w:t xml:space="preserve"> realizad</w:t>
      </w:r>
      <w:r w:rsidR="002F10DF">
        <w:rPr>
          <w:sz w:val="22"/>
          <w:szCs w:val="24"/>
        </w:rPr>
        <w:t>as</w:t>
      </w:r>
      <w:r w:rsidRPr="007C1BB9">
        <w:rPr>
          <w:sz w:val="22"/>
          <w:szCs w:val="24"/>
        </w:rPr>
        <w:t xml:space="preserve"> as requisições de compra pelo farmacêutico. Acontecerá a automatização de baixa de estoques, como medicamentos e materiais e requisições. Dentro do controle de estoque, haverá replica dos centros de custos já cadastrados no outro sistema e ser</w:t>
      </w:r>
      <w:r w:rsidR="002F10DF">
        <w:rPr>
          <w:sz w:val="22"/>
          <w:szCs w:val="24"/>
        </w:rPr>
        <w:t>ão</w:t>
      </w:r>
      <w:r w:rsidRPr="007C1BB9">
        <w:rPr>
          <w:sz w:val="22"/>
          <w:szCs w:val="24"/>
        </w:rPr>
        <w:t xml:space="preserve"> incluíd</w:t>
      </w:r>
      <w:r w:rsidR="002F10DF">
        <w:rPr>
          <w:sz w:val="22"/>
          <w:szCs w:val="24"/>
        </w:rPr>
        <w:t>as</w:t>
      </w:r>
      <w:r w:rsidRPr="007C1BB9">
        <w:rPr>
          <w:sz w:val="22"/>
          <w:szCs w:val="24"/>
        </w:rPr>
        <w:t xml:space="preserve"> categorias como medicamentos, materiais hospitalares e outros produtos. Também se realizará a documentação de devolução de materiais e medicamentos</w:t>
      </w:r>
      <w:r w:rsidR="002F10DF">
        <w:rPr>
          <w:sz w:val="22"/>
          <w:szCs w:val="24"/>
        </w:rPr>
        <w:t xml:space="preserve"> por profissionais da saúde,</w:t>
      </w:r>
      <w:r w:rsidRPr="007C1BB9">
        <w:rPr>
          <w:sz w:val="22"/>
          <w:szCs w:val="24"/>
        </w:rPr>
        <w:t xml:space="preserve"> assim como históricos ou relatórios e inserção de códigos de nota fiscal, que incluem data de validade e lote.</w:t>
      </w:r>
    </w:p>
    <w:bookmarkEnd w:id="5"/>
    <w:p w14:paraId="0FCF754D" w14:textId="62B7C225" w:rsidR="007C1BB9" w:rsidRDefault="007C1BB9" w:rsidP="005E036E">
      <w:pPr>
        <w:ind w:firstLine="425"/>
        <w:jc w:val="both"/>
        <w:rPr>
          <w:sz w:val="22"/>
          <w:szCs w:val="24"/>
        </w:rPr>
      </w:pPr>
      <w:r w:rsidRPr="007C1BB9">
        <w:rPr>
          <w:sz w:val="22"/>
          <w:szCs w:val="24"/>
        </w:rPr>
        <w:lastRenderedPageBreak/>
        <w:t>O administrador realizará a manutenção do sistema</w:t>
      </w:r>
      <w:r w:rsidR="002F10DF">
        <w:rPr>
          <w:sz w:val="22"/>
          <w:szCs w:val="24"/>
        </w:rPr>
        <w:t xml:space="preserve">, como mudanças de cadastros </w:t>
      </w:r>
      <w:r w:rsidR="00EC2FC2">
        <w:rPr>
          <w:sz w:val="22"/>
          <w:szCs w:val="24"/>
        </w:rPr>
        <w:t>dos usuários no sistema caso necessárias e a execução de backups ou recuperação de dados manualmente.</w:t>
      </w:r>
    </w:p>
    <w:p w14:paraId="4A06F7F8" w14:textId="11385B73" w:rsidR="007C1BB9" w:rsidRDefault="00EC2FC2" w:rsidP="005E036E">
      <w:pPr>
        <w:ind w:firstLine="425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O sistema permitirá a emissão de </w:t>
      </w:r>
      <w:r w:rsidR="007C1BB9" w:rsidRPr="007C1BB9">
        <w:rPr>
          <w:sz w:val="22"/>
          <w:szCs w:val="24"/>
        </w:rPr>
        <w:t xml:space="preserve">relatórios </w:t>
      </w:r>
      <w:r>
        <w:rPr>
          <w:sz w:val="22"/>
          <w:szCs w:val="24"/>
        </w:rPr>
        <w:t>que informarão</w:t>
      </w:r>
      <w:r w:rsidR="007C1BB9" w:rsidRPr="007C1BB9">
        <w:rPr>
          <w:sz w:val="22"/>
          <w:szCs w:val="24"/>
        </w:rPr>
        <w:t xml:space="preserve"> a posição do estoque, posição do estoque por lote, movimentos de produtos, resumo mensal</w:t>
      </w:r>
      <w:r>
        <w:rPr>
          <w:sz w:val="22"/>
          <w:szCs w:val="24"/>
        </w:rPr>
        <w:t xml:space="preserve"> de custos e</w:t>
      </w:r>
      <w:r w:rsidR="007C1BB9" w:rsidRPr="007C1BB9">
        <w:rPr>
          <w:sz w:val="22"/>
          <w:szCs w:val="24"/>
        </w:rPr>
        <w:t xml:space="preserve"> consumo de </w:t>
      </w:r>
      <w:r>
        <w:rPr>
          <w:sz w:val="22"/>
          <w:szCs w:val="24"/>
        </w:rPr>
        <w:t xml:space="preserve">produtos, como medicamentos, por </w:t>
      </w:r>
      <w:r w:rsidR="007C1BB9" w:rsidRPr="007C1BB9">
        <w:rPr>
          <w:sz w:val="22"/>
          <w:szCs w:val="24"/>
        </w:rPr>
        <w:t>paciente</w:t>
      </w:r>
      <w:r>
        <w:rPr>
          <w:sz w:val="22"/>
          <w:szCs w:val="24"/>
        </w:rPr>
        <w:t>s.</w:t>
      </w:r>
    </w:p>
    <w:p w14:paraId="3A18F962" w14:textId="280DE10F" w:rsidR="00EC2FC2" w:rsidRPr="007C1BB9" w:rsidRDefault="00EC2FC2" w:rsidP="005E036E">
      <w:pPr>
        <w:ind w:firstLine="425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Também estará disponível no sistema o controle de acesso, com perfis e permissões distintas por tipo de funcionário; como profissionais da </w:t>
      </w:r>
      <w:r w:rsidR="00B401A8">
        <w:rPr>
          <w:sz w:val="22"/>
          <w:szCs w:val="24"/>
        </w:rPr>
        <w:t>saúde (</w:t>
      </w:r>
      <w:r>
        <w:rPr>
          <w:sz w:val="22"/>
          <w:szCs w:val="24"/>
        </w:rPr>
        <w:t>médicos, enfermeiros</w:t>
      </w:r>
      <w:r w:rsidR="00B401A8">
        <w:rPr>
          <w:sz w:val="22"/>
          <w:szCs w:val="24"/>
        </w:rPr>
        <w:t>, técnicos e</w:t>
      </w:r>
      <w:r>
        <w:rPr>
          <w:sz w:val="22"/>
          <w:szCs w:val="24"/>
        </w:rPr>
        <w:t xml:space="preserve"> auxiliares </w:t>
      </w:r>
      <w:r w:rsidR="00B401A8">
        <w:rPr>
          <w:sz w:val="22"/>
          <w:szCs w:val="24"/>
        </w:rPr>
        <w:t>de enfermagem)</w:t>
      </w:r>
      <w:r>
        <w:rPr>
          <w:sz w:val="22"/>
          <w:szCs w:val="24"/>
        </w:rPr>
        <w:t>, farmacêuticos</w:t>
      </w:r>
      <w:r w:rsidR="00B401A8">
        <w:rPr>
          <w:sz w:val="22"/>
          <w:szCs w:val="24"/>
        </w:rPr>
        <w:t xml:space="preserve"> e administradores.</w:t>
      </w:r>
      <w:r>
        <w:rPr>
          <w:sz w:val="22"/>
          <w:szCs w:val="24"/>
        </w:rPr>
        <w:t xml:space="preserve">  </w:t>
      </w:r>
    </w:p>
    <w:p w14:paraId="2466D858" w14:textId="767F35F1" w:rsidR="00EC2FC2" w:rsidRDefault="00EC2FC2" w:rsidP="000C0112">
      <w:pPr>
        <w:ind w:firstLine="360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O </w:t>
      </w:r>
      <w:r w:rsidR="000C0112">
        <w:rPr>
          <w:sz w:val="22"/>
          <w:szCs w:val="24"/>
        </w:rPr>
        <w:t>B</w:t>
      </w:r>
      <w:r w:rsidR="007C1BB9" w:rsidRPr="007C1BB9">
        <w:rPr>
          <w:sz w:val="22"/>
          <w:szCs w:val="24"/>
        </w:rPr>
        <w:t>ackup</w:t>
      </w:r>
      <w:r>
        <w:rPr>
          <w:sz w:val="22"/>
          <w:szCs w:val="24"/>
        </w:rPr>
        <w:t xml:space="preserve"> automático</w:t>
      </w:r>
      <w:r w:rsidR="007C1BB9" w:rsidRPr="007C1BB9">
        <w:rPr>
          <w:sz w:val="22"/>
          <w:szCs w:val="24"/>
        </w:rPr>
        <w:t xml:space="preserve"> do banco de dados do sistema</w:t>
      </w:r>
      <w:r>
        <w:rPr>
          <w:sz w:val="22"/>
          <w:szCs w:val="24"/>
        </w:rPr>
        <w:t xml:space="preserve"> será</w:t>
      </w:r>
      <w:r w:rsidR="007C1BB9" w:rsidRPr="007C1BB9">
        <w:rPr>
          <w:sz w:val="22"/>
          <w:szCs w:val="24"/>
        </w:rPr>
        <w:t xml:space="preserve"> realizado duas vezes </w:t>
      </w:r>
      <w:r>
        <w:rPr>
          <w:sz w:val="22"/>
          <w:szCs w:val="24"/>
        </w:rPr>
        <w:t>por dia,</w:t>
      </w:r>
      <w:r w:rsidR="007C1BB9" w:rsidRPr="007C1BB9">
        <w:rPr>
          <w:sz w:val="22"/>
          <w:szCs w:val="24"/>
        </w:rPr>
        <w:t xml:space="preserve"> somente com o funcionamento online.</w:t>
      </w:r>
    </w:p>
    <w:p w14:paraId="453E5410" w14:textId="77777777" w:rsidR="006D29C2" w:rsidRDefault="006D29C2" w:rsidP="00656483">
      <w:pPr>
        <w:ind w:firstLine="360"/>
        <w:jc w:val="both"/>
        <w:rPr>
          <w:sz w:val="22"/>
          <w:szCs w:val="24"/>
        </w:rPr>
      </w:pPr>
    </w:p>
    <w:p w14:paraId="6499474B" w14:textId="52CC631D" w:rsidR="00656483" w:rsidRDefault="00656483" w:rsidP="00611CE0">
      <w:pPr>
        <w:pStyle w:val="Ttulo2"/>
        <w:numPr>
          <w:ilvl w:val="1"/>
          <w:numId w:val="2"/>
        </w:numPr>
        <w:rPr>
          <w:color w:val="auto"/>
        </w:rPr>
      </w:pPr>
      <w:bookmarkStart w:id="6" w:name="_Toc101207644"/>
      <w:r w:rsidRPr="00656483">
        <w:rPr>
          <w:color w:val="auto"/>
        </w:rPr>
        <w:t>DEFINIÇÕES, SIGLAS E ABREVIAÇÕES</w:t>
      </w:r>
      <w:bookmarkEnd w:id="6"/>
    </w:p>
    <w:p w14:paraId="6E88944A" w14:textId="0BF69B5E" w:rsidR="009A6733" w:rsidRPr="007C1BB9" w:rsidRDefault="009A6733" w:rsidP="009A6733">
      <w:pPr>
        <w:jc w:val="both"/>
        <w:rPr>
          <w:sz w:val="22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638"/>
        <w:gridCol w:w="7708"/>
      </w:tblGrid>
      <w:tr w:rsidR="009A6733" w14:paraId="765A623B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DD625" w14:textId="77777777" w:rsidR="009A6733" w:rsidRDefault="009A6733" w:rsidP="006D59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SIGLA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F547" w14:textId="77777777" w:rsidR="009A6733" w:rsidRDefault="009A6733" w:rsidP="004154C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9A6733" w14:paraId="6E6E67C9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76F8B" w14:textId="77777777" w:rsidR="009A6733" w:rsidRDefault="009A6733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ECF94" w14:textId="77777777" w:rsidR="009A6733" w:rsidRDefault="009A6733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Especificação e requisitos de software</w:t>
            </w:r>
          </w:p>
        </w:tc>
      </w:tr>
      <w:tr w:rsidR="009A6733" w14:paraId="4F2F168C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07026" w14:textId="7870DC3D" w:rsidR="009A6733" w:rsidRDefault="00FC5439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B2B75" w14:textId="1CE7FE72" w:rsidR="009A6733" w:rsidRDefault="00FC5439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de Banco de Dados</w:t>
            </w:r>
          </w:p>
        </w:tc>
      </w:tr>
      <w:tr w:rsidR="009A6733" w14:paraId="58967F7B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0DA31" w14:textId="5E87AE07" w:rsidR="009A6733" w:rsidRDefault="00FC5439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F61C4" w14:textId="5D3280C2" w:rsidR="009A6733" w:rsidRDefault="00FC5439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Linguagem de Programação</w:t>
            </w:r>
            <w:r w:rsidR="002A5330">
              <w:rPr>
                <w:rFonts w:ascii="Arial" w:hAnsi="Arial" w:cs="Arial"/>
                <w:sz w:val="24"/>
                <w:szCs w:val="24"/>
              </w:rPr>
              <w:t xml:space="preserve"> orientada a objetos</w:t>
            </w:r>
          </w:p>
        </w:tc>
      </w:tr>
      <w:tr w:rsidR="002A5330" w14:paraId="0BFFC89A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3A26E" w14:textId="354AC49A" w:rsidR="002A5330" w:rsidRDefault="007C5F47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GHz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B16A0" w14:textId="6C6E186E" w:rsidR="002A5330" w:rsidRDefault="007C5F47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Giga-hertz - Unidade de medida de frequência</w:t>
            </w:r>
          </w:p>
        </w:tc>
      </w:tr>
      <w:tr w:rsidR="007C5F47" w14:paraId="614C2F02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FD024" w14:textId="344AD8F7" w:rsidR="007C5F47" w:rsidRDefault="007C5F47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0EACA" w14:textId="02F70DCB" w:rsidR="007C5F47" w:rsidRDefault="007C5F47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Gigabytes – Unidade de medida de informação</w:t>
            </w:r>
          </w:p>
        </w:tc>
      </w:tr>
      <w:tr w:rsidR="007C5F47" w14:paraId="707AA98E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30F06" w14:textId="4A6D8595" w:rsidR="007C5F47" w:rsidRDefault="007C5F47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42922" w14:textId="26F83C52" w:rsidR="007C5F47" w:rsidRDefault="007C5F47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Hard Disk – Disco rígido, é componente de hardware que tem finalidade de armazenar dados</w:t>
            </w:r>
          </w:p>
        </w:tc>
      </w:tr>
      <w:tr w:rsidR="007C5F47" w14:paraId="31724F8D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CCBF1" w14:textId="2B0ADC5E" w:rsidR="007C5F47" w:rsidRDefault="007C5F47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SSD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8C6E0" w14:textId="07905E73" w:rsidR="007C5F47" w:rsidRDefault="007C5F47" w:rsidP="00CB0A99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Solid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State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Drive – Unidade de Estado Sólido, é um componente de hardware com a mesma finalidade do HD, porém maior velocidade</w:t>
            </w:r>
          </w:p>
        </w:tc>
      </w:tr>
      <w:tr w:rsidR="007C5F47" w14:paraId="3C9739FE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C8785" w14:textId="3F443DB1" w:rsidR="007C5F47" w:rsidRDefault="007C5F47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Cloud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7BF01" w14:textId="3665F281" w:rsidR="007C5F47" w:rsidRDefault="007C5F47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Nuvem – Armazenamento ou Acesso remoto a softwares por meio da internet</w:t>
            </w:r>
          </w:p>
        </w:tc>
      </w:tr>
      <w:tr w:rsidR="006D471B" w14:paraId="7D0A4D34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5E34" w14:textId="327D2B87" w:rsidR="006D471B" w:rsidRDefault="006D471B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Framework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3ACD5" w14:textId="4DE59C5D" w:rsidR="006D471B" w:rsidRDefault="00F55045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F55045">
              <w:rPr>
                <w:rFonts w:ascii="Arial" w:hAnsi="Arial" w:cs="Arial"/>
                <w:sz w:val="24"/>
                <w:szCs w:val="24"/>
              </w:rPr>
              <w:t>onjunto de códigos genéricos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55045">
              <w:rPr>
                <w:rFonts w:ascii="Arial" w:hAnsi="Arial" w:cs="Arial"/>
                <w:sz w:val="24"/>
                <w:szCs w:val="24"/>
              </w:rPr>
              <w:t xml:space="preserve">bibliotecas </w:t>
            </w:r>
            <w:r w:rsidR="00DD423F">
              <w:rPr>
                <w:rFonts w:ascii="Arial" w:hAnsi="Arial" w:cs="Arial"/>
                <w:sz w:val="24"/>
                <w:szCs w:val="24"/>
              </w:rPr>
              <w:t>e</w:t>
            </w:r>
            <w:r w:rsidRPr="00F55045">
              <w:rPr>
                <w:rFonts w:ascii="Arial" w:hAnsi="Arial" w:cs="Arial"/>
                <w:sz w:val="24"/>
                <w:szCs w:val="24"/>
              </w:rPr>
              <w:t xml:space="preserve"> componentes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F55045">
              <w:rPr>
                <w:rFonts w:ascii="Arial" w:hAnsi="Arial" w:cs="Arial"/>
                <w:sz w:val="24"/>
                <w:szCs w:val="24"/>
              </w:rPr>
              <w:t xml:space="preserve"> capaz de unir trechos de um projeto de desenvolvimento</w:t>
            </w:r>
          </w:p>
        </w:tc>
      </w:tr>
      <w:tr w:rsidR="006D471B" w14:paraId="2B4078EC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9F39E" w14:textId="17149A0A" w:rsidR="006D471B" w:rsidRDefault="006D471B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Template Engine</w:t>
            </w:r>
            <w:r w:rsidR="00F55045">
              <w:rPr>
                <w:rFonts w:ascii="Arial" w:hAnsi="Arial" w:cs="Arial"/>
                <w:sz w:val="24"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BAC2" w14:textId="23A8A026" w:rsidR="006D471B" w:rsidRDefault="006D471B" w:rsidP="00CB0A9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6D471B">
              <w:rPr>
                <w:rFonts w:ascii="Arial" w:hAnsi="Arial" w:cs="Arial"/>
                <w:sz w:val="24"/>
                <w:szCs w:val="24"/>
              </w:rPr>
              <w:t>ecanismo</w:t>
            </w:r>
            <w:r w:rsidR="00F55045">
              <w:rPr>
                <w:rFonts w:ascii="Arial" w:hAnsi="Arial" w:cs="Arial"/>
                <w:sz w:val="24"/>
                <w:szCs w:val="24"/>
              </w:rPr>
              <w:t>s</w:t>
            </w:r>
            <w:r w:rsidRPr="006D471B">
              <w:rPr>
                <w:rFonts w:ascii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6D471B">
              <w:rPr>
                <w:rFonts w:ascii="Arial" w:hAnsi="Arial" w:cs="Arial"/>
                <w:sz w:val="24"/>
                <w:szCs w:val="24"/>
              </w:rPr>
              <w:t>odelo</w:t>
            </w:r>
            <w:r>
              <w:rPr>
                <w:rFonts w:ascii="Arial" w:hAnsi="Arial" w:cs="Arial"/>
                <w:sz w:val="24"/>
                <w:szCs w:val="24"/>
              </w:rPr>
              <w:t xml:space="preserve"> - são </w:t>
            </w:r>
            <w:r w:rsidRPr="006D471B">
              <w:rPr>
                <w:rFonts w:ascii="Arial" w:hAnsi="Arial" w:cs="Arial"/>
                <w:sz w:val="24"/>
                <w:szCs w:val="24"/>
              </w:rPr>
              <w:t>recursos de linguagem e desenvolvimento</w:t>
            </w:r>
            <w:r>
              <w:rPr>
                <w:rFonts w:ascii="Arial" w:hAnsi="Arial" w:cs="Arial"/>
                <w:sz w:val="24"/>
                <w:szCs w:val="24"/>
              </w:rPr>
              <w:t xml:space="preserve">, servindo como organizadores </w:t>
            </w:r>
            <w:r w:rsidR="00F55045">
              <w:rPr>
                <w:rFonts w:ascii="Arial" w:hAnsi="Arial" w:cs="Arial"/>
                <w:sz w:val="24"/>
                <w:szCs w:val="24"/>
              </w:rPr>
              <w:t>de dados e tradução de informações e sintaxe para HTML (</w:t>
            </w:r>
            <w:proofErr w:type="spellStart"/>
            <w:r w:rsidR="00F55045" w:rsidRPr="00F55045">
              <w:rPr>
                <w:rFonts w:ascii="Arial" w:hAnsi="Arial" w:cs="Arial"/>
                <w:sz w:val="24"/>
                <w:szCs w:val="24"/>
              </w:rPr>
              <w:t>HiperText</w:t>
            </w:r>
            <w:proofErr w:type="spellEnd"/>
            <w:r w:rsidR="00F55045" w:rsidRPr="00F55045">
              <w:rPr>
                <w:rFonts w:ascii="Arial" w:hAnsi="Arial" w:cs="Arial"/>
                <w:sz w:val="24"/>
                <w:szCs w:val="24"/>
              </w:rPr>
              <w:t xml:space="preserve"> Markup </w:t>
            </w:r>
            <w:proofErr w:type="spellStart"/>
            <w:r w:rsidR="00F55045" w:rsidRPr="00F55045">
              <w:rPr>
                <w:rFonts w:ascii="Arial" w:hAnsi="Arial" w:cs="Arial"/>
                <w:sz w:val="24"/>
                <w:szCs w:val="24"/>
              </w:rPr>
              <w:t>Language</w:t>
            </w:r>
            <w:proofErr w:type="spellEnd"/>
            <w:r w:rsidR="00F55045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A57807" w14:paraId="062888CB" w14:textId="77777777" w:rsidTr="00F5504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38612" w14:textId="7A0DDF47" w:rsidR="00A57807" w:rsidRDefault="00A57807" w:rsidP="00A5780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B17B1" w14:textId="4CF6D968" w:rsidR="00A57807" w:rsidRDefault="00A57807" w:rsidP="00CB0A99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57807">
              <w:rPr>
                <w:rFonts w:ascii="Arial" w:hAnsi="Arial" w:cs="Arial"/>
                <w:sz w:val="24"/>
                <w:szCs w:val="24"/>
              </w:rPr>
              <w:t>Application</w:t>
            </w:r>
            <w:proofErr w:type="spellEnd"/>
            <w:r w:rsidRPr="00A578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57807">
              <w:rPr>
                <w:rFonts w:ascii="Arial" w:hAnsi="Arial" w:cs="Arial"/>
                <w:sz w:val="24"/>
                <w:szCs w:val="24"/>
              </w:rPr>
              <w:t>Programming</w:t>
            </w:r>
            <w:proofErr w:type="spellEnd"/>
            <w:r w:rsidRPr="00A57807">
              <w:rPr>
                <w:rFonts w:ascii="Arial" w:hAnsi="Arial" w:cs="Arial"/>
                <w:sz w:val="24"/>
                <w:szCs w:val="24"/>
              </w:rPr>
              <w:t xml:space="preserve">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- I</w:t>
            </w:r>
            <w:r w:rsidRPr="00A57807">
              <w:rPr>
                <w:rFonts w:ascii="Arial" w:hAnsi="Arial" w:cs="Arial"/>
                <w:sz w:val="24"/>
                <w:szCs w:val="24"/>
              </w:rPr>
              <w:t xml:space="preserve">nterface de </w:t>
            </w: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A57807">
              <w:rPr>
                <w:rFonts w:ascii="Arial" w:hAnsi="Arial" w:cs="Arial"/>
                <w:sz w:val="24"/>
                <w:szCs w:val="24"/>
              </w:rPr>
              <w:t xml:space="preserve">rogramação de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A57807">
              <w:rPr>
                <w:rFonts w:ascii="Arial" w:hAnsi="Arial" w:cs="Arial"/>
                <w:sz w:val="24"/>
                <w:szCs w:val="24"/>
              </w:rPr>
              <w:t>plicações, um conjunto de definições e protocolos para criar e integrar softwares de aplicações</w:t>
            </w:r>
          </w:p>
        </w:tc>
      </w:tr>
    </w:tbl>
    <w:p w14:paraId="7E3BAF98" w14:textId="195F0D29" w:rsidR="008F1DD0" w:rsidRPr="007C1BB9" w:rsidRDefault="008F1DD0" w:rsidP="008F1DD0">
      <w:pPr>
        <w:ind w:firstLine="425"/>
        <w:jc w:val="both"/>
        <w:rPr>
          <w:sz w:val="22"/>
          <w:szCs w:val="24"/>
        </w:rPr>
      </w:pPr>
    </w:p>
    <w:p w14:paraId="52A63337" w14:textId="77777777" w:rsidR="008F1DD0" w:rsidRPr="008F1DD0" w:rsidRDefault="008F1DD0" w:rsidP="008F1DD0"/>
    <w:p w14:paraId="1EAE2120" w14:textId="17890653" w:rsidR="008F1DD0" w:rsidRDefault="00656483" w:rsidP="00611CE0">
      <w:pPr>
        <w:pStyle w:val="Ttulo2"/>
        <w:numPr>
          <w:ilvl w:val="1"/>
          <w:numId w:val="2"/>
        </w:numPr>
        <w:rPr>
          <w:color w:val="auto"/>
        </w:rPr>
      </w:pPr>
      <w:bookmarkStart w:id="7" w:name="_Toc101207645"/>
      <w:r w:rsidRPr="00656483">
        <w:rPr>
          <w:color w:val="auto"/>
        </w:rPr>
        <w:t>REFERÊNCIAS</w:t>
      </w:r>
      <w:bookmarkEnd w:id="7"/>
    </w:p>
    <w:p w14:paraId="67E9F7F1" w14:textId="15D9D47C" w:rsidR="008F1DD0" w:rsidRDefault="008F1DD0" w:rsidP="008F1DD0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2830"/>
        <w:gridCol w:w="2566"/>
        <w:gridCol w:w="2410"/>
        <w:gridCol w:w="1545"/>
      </w:tblGrid>
      <w:tr w:rsidR="006D5900" w14:paraId="14A0AD85" w14:textId="77777777" w:rsidTr="00CB0A99">
        <w:trPr>
          <w:trHeight w:val="272"/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5DBFD" w14:textId="77777777" w:rsidR="009A6733" w:rsidRDefault="009A6733" w:rsidP="006D59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Título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536BB" w14:textId="77777777" w:rsidR="009A6733" w:rsidRDefault="009A6733" w:rsidP="006D59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Origem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151CA" w14:textId="77777777" w:rsidR="009A6733" w:rsidRDefault="009A6733" w:rsidP="006D59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B9285" w14:textId="77777777" w:rsidR="009A6733" w:rsidRDefault="009A6733" w:rsidP="006D59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</w:t>
            </w:r>
          </w:p>
        </w:tc>
      </w:tr>
      <w:tr w:rsidR="006D5900" w14:paraId="446E16C9" w14:textId="77777777" w:rsidTr="00CB0A99">
        <w:trPr>
          <w:trHeight w:val="850"/>
          <w:jc w:val="center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D7971" w14:textId="053981E5" w:rsidR="00E0282B" w:rsidRPr="006D5900" w:rsidRDefault="00E0282B" w:rsidP="00CB0A9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6D5900">
              <w:rPr>
                <w:rFonts w:ascii="Arial" w:hAnsi="Arial" w:cs="Arial"/>
                <w:sz w:val="22"/>
                <w:szCs w:val="22"/>
              </w:rPr>
              <w:t xml:space="preserve">Modelo ERS - Projeto de Especificação e </w:t>
            </w:r>
            <w:r w:rsidR="00244B33" w:rsidRPr="006D5900">
              <w:rPr>
                <w:rFonts w:ascii="Arial" w:hAnsi="Arial" w:cs="Arial"/>
                <w:sz w:val="22"/>
                <w:szCs w:val="22"/>
              </w:rPr>
              <w:t>R</w:t>
            </w:r>
            <w:r w:rsidRPr="006D5900">
              <w:rPr>
                <w:rFonts w:ascii="Arial" w:hAnsi="Arial" w:cs="Arial"/>
                <w:sz w:val="22"/>
                <w:szCs w:val="22"/>
              </w:rPr>
              <w:t>equisitos de Software</w:t>
            </w:r>
          </w:p>
        </w:tc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8D1BF" w14:textId="712BC79D" w:rsidR="00E0282B" w:rsidRDefault="00E0282B" w:rsidP="00CB0A9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82B">
              <w:rPr>
                <w:rFonts w:ascii="Arial" w:hAnsi="Arial" w:cs="Arial"/>
                <w:sz w:val="22"/>
                <w:szCs w:val="22"/>
              </w:rPr>
              <w:t>Prof.º Alisson Augusto Carnelos Kuhn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3633B" w14:textId="21977D06" w:rsidR="00E0282B" w:rsidRDefault="00E0282B" w:rsidP="00CB0A9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82B">
              <w:rPr>
                <w:rFonts w:ascii="Arial" w:hAnsi="Arial" w:cs="Arial"/>
                <w:sz w:val="22"/>
                <w:szCs w:val="22"/>
              </w:rPr>
              <w:t>Prof.º Alisson Augusto Carnelos Kuhn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295EB" w14:textId="54F66CE2" w:rsidR="00E0282B" w:rsidRDefault="00E0282B" w:rsidP="00CB0A9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82B">
              <w:rPr>
                <w:rFonts w:ascii="Arial" w:hAnsi="Arial" w:cs="Arial"/>
                <w:sz w:val="22"/>
                <w:szCs w:val="22"/>
              </w:rPr>
              <w:t>16 de abril de 2021</w:t>
            </w:r>
          </w:p>
        </w:tc>
      </w:tr>
    </w:tbl>
    <w:p w14:paraId="60B95D28" w14:textId="77777777" w:rsidR="008F1DD0" w:rsidRPr="008F1DD0" w:rsidRDefault="008F1DD0" w:rsidP="008F1DD0"/>
    <w:p w14:paraId="15DBAFA7" w14:textId="3A2D3080" w:rsidR="00656483" w:rsidRDefault="00656483" w:rsidP="00611CE0">
      <w:pPr>
        <w:pStyle w:val="Ttulo2"/>
        <w:numPr>
          <w:ilvl w:val="1"/>
          <w:numId w:val="2"/>
        </w:numPr>
        <w:rPr>
          <w:color w:val="auto"/>
        </w:rPr>
      </w:pPr>
      <w:bookmarkStart w:id="8" w:name="_Toc101207646"/>
      <w:r w:rsidRPr="00656483">
        <w:rPr>
          <w:color w:val="auto"/>
        </w:rPr>
        <w:lastRenderedPageBreak/>
        <w:t>VISÃO GERAL</w:t>
      </w:r>
      <w:bookmarkEnd w:id="8"/>
    </w:p>
    <w:p w14:paraId="28BE2602" w14:textId="77777777" w:rsidR="001846A7" w:rsidRPr="008F1DD0" w:rsidRDefault="001846A7" w:rsidP="008F1DD0"/>
    <w:p w14:paraId="6F1600E4" w14:textId="2EE14E6E" w:rsidR="008F1DD0" w:rsidRPr="007C1BB9" w:rsidRDefault="001846A7" w:rsidP="001846A7">
      <w:pPr>
        <w:ind w:firstLine="720"/>
        <w:jc w:val="both"/>
        <w:rPr>
          <w:sz w:val="22"/>
          <w:szCs w:val="24"/>
        </w:rPr>
      </w:pPr>
      <w:r w:rsidRPr="009E6235">
        <w:rPr>
          <w:sz w:val="24"/>
          <w:szCs w:val="24"/>
        </w:rPr>
        <w:t>Este documento ERS</w:t>
      </w:r>
      <w:r w:rsidR="009E6235" w:rsidRPr="009E6235">
        <w:rPr>
          <w:sz w:val="24"/>
          <w:szCs w:val="24"/>
        </w:rPr>
        <w:t xml:space="preserve"> será separado em tópicos, sendo os tópicos a seguir sobre as especificações e requisitos do software. </w:t>
      </w:r>
      <w:r w:rsidR="009C5B38">
        <w:rPr>
          <w:sz w:val="24"/>
          <w:szCs w:val="24"/>
        </w:rPr>
        <w:t>O primeiro tópico</w:t>
      </w:r>
      <w:r w:rsidR="00BD4BF2">
        <w:rPr>
          <w:sz w:val="24"/>
          <w:szCs w:val="24"/>
        </w:rPr>
        <w:t>;</w:t>
      </w:r>
      <w:r w:rsidR="009C5B38">
        <w:rPr>
          <w:sz w:val="24"/>
          <w:szCs w:val="24"/>
        </w:rPr>
        <w:t xml:space="preserve"> Introdução, </w:t>
      </w:r>
      <w:r w:rsidR="00BD4BF2">
        <w:rPr>
          <w:sz w:val="24"/>
          <w:szCs w:val="24"/>
        </w:rPr>
        <w:t xml:space="preserve">apresenta o que será feito no documento e um resumo do </w:t>
      </w:r>
      <w:r w:rsidR="001936E3">
        <w:rPr>
          <w:sz w:val="24"/>
          <w:szCs w:val="24"/>
        </w:rPr>
        <w:t>software</w:t>
      </w:r>
      <w:r w:rsidR="00BD4BF2">
        <w:rPr>
          <w:sz w:val="24"/>
          <w:szCs w:val="24"/>
        </w:rPr>
        <w:t>, assim como detalhes das definições e referências às fontes usadas no projeto.</w:t>
      </w:r>
      <w:r w:rsidR="009C5B38">
        <w:rPr>
          <w:sz w:val="24"/>
          <w:szCs w:val="24"/>
        </w:rPr>
        <w:t xml:space="preserve"> </w:t>
      </w:r>
      <w:r w:rsidR="009E6235" w:rsidRPr="009E6235">
        <w:rPr>
          <w:sz w:val="24"/>
          <w:szCs w:val="24"/>
        </w:rPr>
        <w:t xml:space="preserve">O </w:t>
      </w:r>
      <w:r w:rsidR="00BD4BF2">
        <w:rPr>
          <w:sz w:val="24"/>
          <w:szCs w:val="24"/>
        </w:rPr>
        <w:t xml:space="preserve">segundo </w:t>
      </w:r>
      <w:r w:rsidR="009C5B38">
        <w:rPr>
          <w:sz w:val="24"/>
          <w:szCs w:val="24"/>
        </w:rPr>
        <w:t>t</w:t>
      </w:r>
      <w:r w:rsidR="009E6235" w:rsidRPr="009E6235">
        <w:rPr>
          <w:sz w:val="24"/>
          <w:szCs w:val="24"/>
        </w:rPr>
        <w:t>ópico</w:t>
      </w:r>
      <w:r w:rsidR="00BD4BF2">
        <w:rPr>
          <w:sz w:val="24"/>
          <w:szCs w:val="24"/>
        </w:rPr>
        <w:t>; D</w:t>
      </w:r>
      <w:r w:rsidR="00BD4BF2" w:rsidRPr="00BD4BF2">
        <w:rPr>
          <w:sz w:val="24"/>
          <w:szCs w:val="24"/>
        </w:rPr>
        <w:t xml:space="preserve">escrição </w:t>
      </w:r>
      <w:r w:rsidR="00BD4BF2">
        <w:rPr>
          <w:sz w:val="24"/>
          <w:szCs w:val="24"/>
        </w:rPr>
        <w:t>g</w:t>
      </w:r>
      <w:r w:rsidR="00BD4BF2" w:rsidRPr="00BD4BF2">
        <w:rPr>
          <w:sz w:val="24"/>
          <w:szCs w:val="24"/>
        </w:rPr>
        <w:t xml:space="preserve">eral </w:t>
      </w:r>
      <w:r w:rsidR="00BD4BF2">
        <w:rPr>
          <w:sz w:val="24"/>
          <w:szCs w:val="24"/>
        </w:rPr>
        <w:t>d</w:t>
      </w:r>
      <w:r w:rsidR="00BD4BF2" w:rsidRPr="00BD4BF2">
        <w:rPr>
          <w:sz w:val="24"/>
          <w:szCs w:val="24"/>
        </w:rPr>
        <w:t xml:space="preserve">o </w:t>
      </w:r>
      <w:r w:rsidR="00BD4BF2">
        <w:rPr>
          <w:sz w:val="24"/>
          <w:szCs w:val="24"/>
        </w:rPr>
        <w:t>p</w:t>
      </w:r>
      <w:r w:rsidR="00BD4BF2" w:rsidRPr="00BD4BF2">
        <w:rPr>
          <w:sz w:val="24"/>
          <w:szCs w:val="24"/>
        </w:rPr>
        <w:t>roduto</w:t>
      </w:r>
      <w:r w:rsidR="00BD4BF2">
        <w:rPr>
          <w:sz w:val="24"/>
          <w:szCs w:val="24"/>
        </w:rPr>
        <w:t>,</w:t>
      </w:r>
      <w:r w:rsidR="00BD4BF2" w:rsidRPr="009E6235">
        <w:rPr>
          <w:sz w:val="24"/>
          <w:szCs w:val="24"/>
        </w:rPr>
        <w:t xml:space="preserve"> se</w:t>
      </w:r>
      <w:r w:rsidR="009E6235" w:rsidRPr="009E6235">
        <w:rPr>
          <w:sz w:val="24"/>
          <w:szCs w:val="24"/>
        </w:rPr>
        <w:t xml:space="preserve"> trata de uma descrição geral do software como suas funções, características de usuários, restrições, dependências, suposições e requisitos </w:t>
      </w:r>
      <w:r w:rsidR="00FC5439" w:rsidRPr="009E6235">
        <w:rPr>
          <w:sz w:val="24"/>
          <w:szCs w:val="24"/>
        </w:rPr>
        <w:t>adiados</w:t>
      </w:r>
      <w:r w:rsidR="006067B9">
        <w:rPr>
          <w:sz w:val="24"/>
          <w:szCs w:val="24"/>
        </w:rPr>
        <w:t xml:space="preserve"> durante o desenvolvimento do software. No </w:t>
      </w:r>
      <w:r w:rsidR="001936E3">
        <w:rPr>
          <w:sz w:val="24"/>
          <w:szCs w:val="24"/>
        </w:rPr>
        <w:t xml:space="preserve">terceiro </w:t>
      </w:r>
      <w:r w:rsidR="009C5B38">
        <w:rPr>
          <w:sz w:val="24"/>
          <w:szCs w:val="24"/>
        </w:rPr>
        <w:t>t</w:t>
      </w:r>
      <w:r w:rsidR="006067B9">
        <w:rPr>
          <w:sz w:val="24"/>
          <w:szCs w:val="24"/>
        </w:rPr>
        <w:t>ópico</w:t>
      </w:r>
      <w:r w:rsidR="001936E3">
        <w:rPr>
          <w:sz w:val="24"/>
          <w:szCs w:val="24"/>
        </w:rPr>
        <w:t>; A</w:t>
      </w:r>
      <w:r w:rsidR="001936E3" w:rsidRPr="001936E3">
        <w:rPr>
          <w:sz w:val="24"/>
          <w:szCs w:val="24"/>
        </w:rPr>
        <w:t>nálise orientada a objeto</w:t>
      </w:r>
      <w:r w:rsidR="001936E3">
        <w:rPr>
          <w:sz w:val="24"/>
          <w:szCs w:val="24"/>
        </w:rPr>
        <w:t xml:space="preserve">s, </w:t>
      </w:r>
      <w:r w:rsidR="006067B9">
        <w:rPr>
          <w:sz w:val="24"/>
          <w:szCs w:val="24"/>
        </w:rPr>
        <w:t>será apresentado o diagrama</w:t>
      </w:r>
      <w:r w:rsidR="009C5B38">
        <w:rPr>
          <w:sz w:val="24"/>
          <w:szCs w:val="24"/>
        </w:rPr>
        <w:t xml:space="preserve"> e especificação dos casos de uso n</w:t>
      </w:r>
      <w:r w:rsidR="0078200E">
        <w:rPr>
          <w:sz w:val="24"/>
          <w:szCs w:val="24"/>
        </w:rPr>
        <w:t>o sistema</w:t>
      </w:r>
      <w:r w:rsidR="009C5B38">
        <w:rPr>
          <w:sz w:val="24"/>
          <w:szCs w:val="24"/>
        </w:rPr>
        <w:t xml:space="preserve"> e também o diagrama de atividades</w:t>
      </w:r>
      <w:r w:rsidR="0078200E">
        <w:rPr>
          <w:sz w:val="24"/>
          <w:szCs w:val="24"/>
        </w:rPr>
        <w:t>.</w:t>
      </w:r>
      <w:r w:rsidR="009C5B38">
        <w:rPr>
          <w:sz w:val="24"/>
          <w:szCs w:val="24"/>
        </w:rPr>
        <w:t xml:space="preserve"> Por final, no </w:t>
      </w:r>
      <w:r w:rsidR="001936E3">
        <w:rPr>
          <w:sz w:val="24"/>
          <w:szCs w:val="24"/>
        </w:rPr>
        <w:t xml:space="preserve">quarto </w:t>
      </w:r>
      <w:r w:rsidR="009C5B38">
        <w:rPr>
          <w:sz w:val="24"/>
          <w:szCs w:val="24"/>
        </w:rPr>
        <w:t>tópico</w:t>
      </w:r>
      <w:r w:rsidR="001936E3">
        <w:rPr>
          <w:sz w:val="24"/>
          <w:szCs w:val="24"/>
        </w:rPr>
        <w:t>; Projeto,</w:t>
      </w:r>
      <w:r w:rsidR="009C5B38">
        <w:rPr>
          <w:sz w:val="24"/>
          <w:szCs w:val="24"/>
        </w:rPr>
        <w:t xml:space="preserve"> será apresentado o diagrama de sequência</w:t>
      </w:r>
      <w:r w:rsidR="00BD4BF2">
        <w:rPr>
          <w:sz w:val="24"/>
          <w:szCs w:val="24"/>
        </w:rPr>
        <w:t xml:space="preserve">, modelagem de banco de dados, as rotinas de segurança e otimização de usabilidade </w:t>
      </w:r>
      <w:r w:rsidR="001936E3">
        <w:rPr>
          <w:sz w:val="24"/>
          <w:szCs w:val="24"/>
        </w:rPr>
        <w:t>do software</w:t>
      </w:r>
      <w:r w:rsidR="00BD4BF2">
        <w:rPr>
          <w:sz w:val="24"/>
          <w:szCs w:val="24"/>
        </w:rPr>
        <w:t>.</w:t>
      </w:r>
    </w:p>
    <w:p w14:paraId="77400A5B" w14:textId="6EDA3958" w:rsidR="008F1DD0" w:rsidRDefault="008F1DD0" w:rsidP="008F1DD0"/>
    <w:p w14:paraId="44D6E193" w14:textId="77777777" w:rsidR="008F1DD0" w:rsidRPr="008F1DD0" w:rsidRDefault="008F1DD0" w:rsidP="008F1DD0"/>
    <w:p w14:paraId="0425CA0D" w14:textId="1C6FB7DC" w:rsidR="006E5425" w:rsidRPr="000C0981" w:rsidRDefault="00EC663A" w:rsidP="000C0981">
      <w:pPr>
        <w:pStyle w:val="Ttulo2"/>
        <w:numPr>
          <w:ilvl w:val="0"/>
          <w:numId w:val="22"/>
        </w:numPr>
        <w:rPr>
          <w:color w:val="auto"/>
          <w:sz w:val="28"/>
        </w:rPr>
      </w:pPr>
      <w:bookmarkStart w:id="9" w:name="_Toc101207647"/>
      <w:r w:rsidRPr="000C0981">
        <w:rPr>
          <w:color w:val="auto"/>
          <w:sz w:val="28"/>
        </w:rPr>
        <w:t>DESCRIÇÃO GERAL DO PRODUTO</w:t>
      </w:r>
      <w:bookmarkEnd w:id="9"/>
    </w:p>
    <w:p w14:paraId="237087F8" w14:textId="583B62F9" w:rsidR="00EC663A" w:rsidRDefault="00120624" w:rsidP="00611CE0">
      <w:pPr>
        <w:pStyle w:val="Ttulo2"/>
        <w:numPr>
          <w:ilvl w:val="1"/>
          <w:numId w:val="2"/>
        </w:numPr>
        <w:rPr>
          <w:color w:val="auto"/>
          <w:sz w:val="28"/>
        </w:rPr>
      </w:pPr>
      <w:bookmarkStart w:id="10" w:name="_Toc101207648"/>
      <w:r w:rsidRPr="00656483">
        <w:rPr>
          <w:color w:val="auto"/>
        </w:rPr>
        <w:t>FUNÇÕES DO PRODUTO</w:t>
      </w:r>
      <w:bookmarkEnd w:id="10"/>
    </w:p>
    <w:p w14:paraId="58900EB0" w14:textId="5C34D501" w:rsidR="006E5425" w:rsidRDefault="00120624" w:rsidP="00611CE0">
      <w:pPr>
        <w:pStyle w:val="Ttulo2"/>
        <w:numPr>
          <w:ilvl w:val="2"/>
          <w:numId w:val="2"/>
        </w:numPr>
        <w:rPr>
          <w:color w:val="auto"/>
          <w:sz w:val="22"/>
        </w:rPr>
      </w:pPr>
      <w:bookmarkStart w:id="11" w:name="_Toc101207649"/>
      <w:r w:rsidRPr="00656483">
        <w:rPr>
          <w:color w:val="auto"/>
          <w:sz w:val="22"/>
        </w:rPr>
        <w:t>FUNÇÕES BÁSICAS</w:t>
      </w:r>
      <w:bookmarkEnd w:id="11"/>
    </w:p>
    <w:p w14:paraId="71DC6DB6" w14:textId="77777777" w:rsidR="00425765" w:rsidRPr="00425765" w:rsidRDefault="00425765" w:rsidP="00425765"/>
    <w:p w14:paraId="0B3D4E40" w14:textId="6CBBD751" w:rsidR="007868B4" w:rsidRDefault="007868B4" w:rsidP="008D193A">
      <w:pPr>
        <w:pStyle w:val="Commarcadores"/>
        <w:rPr>
          <w:sz w:val="22"/>
          <w:szCs w:val="24"/>
        </w:rPr>
      </w:pPr>
      <w:r w:rsidRPr="007868B4">
        <w:rPr>
          <w:b/>
          <w:sz w:val="22"/>
          <w:szCs w:val="24"/>
        </w:rPr>
        <w:t>RF_B01</w:t>
      </w:r>
      <w:r w:rsidRPr="007868B4">
        <w:rPr>
          <w:sz w:val="22"/>
          <w:szCs w:val="24"/>
        </w:rPr>
        <w:t xml:space="preserve">. Profissional da saúde - Gerenciar cadastro do paciente: Os usuários; como médicos, enfermeiros e auxiliares de enfermagem, poderá inserir, consultar, alterar e excluir os dados do paciente. Itens de informação obrigatório: nome, RG, CPF, </w:t>
      </w:r>
      <w:r w:rsidR="00321025">
        <w:rPr>
          <w:sz w:val="22"/>
          <w:szCs w:val="24"/>
        </w:rPr>
        <w:t xml:space="preserve">data de nascimento, </w:t>
      </w:r>
      <w:r w:rsidR="00321025" w:rsidRPr="007868B4">
        <w:rPr>
          <w:sz w:val="22"/>
          <w:szCs w:val="24"/>
        </w:rPr>
        <w:t>conv</w:t>
      </w:r>
      <w:r w:rsidR="00321025">
        <w:rPr>
          <w:sz w:val="22"/>
          <w:szCs w:val="24"/>
        </w:rPr>
        <w:t>ê</w:t>
      </w:r>
      <w:r w:rsidR="00321025" w:rsidRPr="007868B4">
        <w:rPr>
          <w:sz w:val="22"/>
          <w:szCs w:val="24"/>
        </w:rPr>
        <w:t>nio</w:t>
      </w:r>
      <w:r w:rsidRPr="007868B4">
        <w:rPr>
          <w:sz w:val="22"/>
          <w:szCs w:val="24"/>
        </w:rPr>
        <w:t>,</w:t>
      </w:r>
      <w:r w:rsidR="00321025">
        <w:rPr>
          <w:sz w:val="22"/>
          <w:szCs w:val="24"/>
        </w:rPr>
        <w:t xml:space="preserve"> estado, cidade,</w:t>
      </w:r>
      <w:r w:rsidRPr="007868B4">
        <w:rPr>
          <w:sz w:val="22"/>
          <w:szCs w:val="24"/>
        </w:rPr>
        <w:t xml:space="preserve"> bairro</w:t>
      </w:r>
      <w:r w:rsidR="00321025">
        <w:rPr>
          <w:sz w:val="22"/>
          <w:szCs w:val="24"/>
        </w:rPr>
        <w:t>,</w:t>
      </w:r>
      <w:r w:rsidR="00321025" w:rsidRPr="007868B4">
        <w:rPr>
          <w:sz w:val="22"/>
          <w:szCs w:val="24"/>
        </w:rPr>
        <w:t xml:space="preserve"> endereço, CEP</w:t>
      </w:r>
      <w:r w:rsidR="00321025">
        <w:rPr>
          <w:sz w:val="22"/>
          <w:szCs w:val="24"/>
        </w:rPr>
        <w:t>,</w:t>
      </w:r>
      <w:r w:rsidRPr="007868B4">
        <w:rPr>
          <w:sz w:val="22"/>
          <w:szCs w:val="24"/>
        </w:rPr>
        <w:t xml:space="preserve"> telefone. O sistema devera validar se o CPF</w:t>
      </w:r>
      <w:r w:rsidR="009C6060">
        <w:rPr>
          <w:sz w:val="22"/>
          <w:szCs w:val="24"/>
        </w:rPr>
        <w:t xml:space="preserve"> e</w:t>
      </w:r>
      <w:r w:rsidRPr="007868B4">
        <w:rPr>
          <w:sz w:val="22"/>
          <w:szCs w:val="24"/>
        </w:rPr>
        <w:t xml:space="preserve"> CEP são validos, verificar se o paciente já está cadastrado na base de dados.</w:t>
      </w:r>
      <w:r w:rsidR="008B6379">
        <w:rPr>
          <w:sz w:val="22"/>
          <w:szCs w:val="24"/>
        </w:rPr>
        <w:t xml:space="preserve"> </w:t>
      </w:r>
    </w:p>
    <w:p w14:paraId="7D402E71" w14:textId="77777777" w:rsidR="001464C2" w:rsidRPr="007868B4" w:rsidRDefault="001464C2" w:rsidP="001464C2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</w:p>
    <w:p w14:paraId="49EFA5F8" w14:textId="77777777" w:rsidR="007868B4" w:rsidRPr="007868B4" w:rsidRDefault="007868B4" w:rsidP="008D193A">
      <w:pPr>
        <w:pStyle w:val="Commarcadores"/>
        <w:rPr>
          <w:sz w:val="22"/>
          <w:szCs w:val="24"/>
        </w:rPr>
      </w:pPr>
      <w:r w:rsidRPr="00DA47BB">
        <w:rPr>
          <w:b/>
          <w:sz w:val="22"/>
          <w:szCs w:val="24"/>
        </w:rPr>
        <w:t>RF_B02</w:t>
      </w:r>
      <w:r w:rsidRPr="007868B4">
        <w:rPr>
          <w:sz w:val="22"/>
          <w:szCs w:val="24"/>
        </w:rPr>
        <w:t>. Profissional da saúde - Consultar estoque: Os usuários; como médicos, enfermeiros e auxiliares de enfermagem, poderão consultar os medicamentos e materiais hospitalares no estoque.</w:t>
      </w:r>
    </w:p>
    <w:p w14:paraId="09BF0831" w14:textId="77777777" w:rsidR="007868B4" w:rsidRPr="007868B4" w:rsidRDefault="007868B4" w:rsidP="008D193A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</w:p>
    <w:p w14:paraId="00AA0543" w14:textId="6A4DECF1" w:rsidR="007868B4" w:rsidRPr="007868B4" w:rsidRDefault="007868B4" w:rsidP="008D193A">
      <w:pPr>
        <w:pStyle w:val="Commarcadores"/>
        <w:rPr>
          <w:sz w:val="22"/>
          <w:szCs w:val="24"/>
        </w:rPr>
      </w:pPr>
      <w:r w:rsidRPr="00DA47BB">
        <w:rPr>
          <w:b/>
          <w:sz w:val="22"/>
          <w:szCs w:val="24"/>
        </w:rPr>
        <w:t>RF_B03</w:t>
      </w:r>
      <w:r w:rsidRPr="007868B4">
        <w:rPr>
          <w:sz w:val="22"/>
          <w:szCs w:val="24"/>
        </w:rPr>
        <w:t xml:space="preserve">. Farmacêutico – Gerenciar cadastro de estoque: O usuário poderá inserir, consultar, alterar e excluir os dados do estoque. Itens de informação obrigatório: nome de produto, quantidade, validade, lote, concentração. Verificar se o produto já está cadastrado na base de dados. </w:t>
      </w:r>
    </w:p>
    <w:p w14:paraId="15989D6E" w14:textId="77777777" w:rsidR="007868B4" w:rsidRPr="007868B4" w:rsidRDefault="007868B4" w:rsidP="001464C2">
      <w:pPr>
        <w:pStyle w:val="Commarcadores"/>
        <w:numPr>
          <w:ilvl w:val="0"/>
          <w:numId w:val="0"/>
        </w:numPr>
        <w:rPr>
          <w:sz w:val="22"/>
          <w:szCs w:val="24"/>
        </w:rPr>
      </w:pPr>
    </w:p>
    <w:p w14:paraId="1ADC4062" w14:textId="0CA267B9" w:rsidR="007868B4" w:rsidRPr="007868B4" w:rsidRDefault="007868B4" w:rsidP="008D193A">
      <w:pPr>
        <w:pStyle w:val="Commarcadores"/>
        <w:rPr>
          <w:sz w:val="22"/>
          <w:szCs w:val="24"/>
        </w:rPr>
      </w:pPr>
      <w:r w:rsidRPr="00DA47BB">
        <w:rPr>
          <w:b/>
          <w:sz w:val="22"/>
          <w:szCs w:val="24"/>
        </w:rPr>
        <w:t>RF_B04</w:t>
      </w:r>
      <w:r w:rsidRPr="007868B4">
        <w:rPr>
          <w:sz w:val="22"/>
          <w:szCs w:val="24"/>
        </w:rPr>
        <w:t>. Farmacêutico – Cadastro de medicamento: O usuário poderá inserir, consultar, alterar e excluir os dados do estoque. Itens de informação obrigatório: Nome medicamento, nome comercial, concentração, quantidade no estoque, descrição, preço médio, lote e vencimento. Verificar se o produto já está cadastrado na base de dados.</w:t>
      </w:r>
      <w:r w:rsidR="008B6379">
        <w:rPr>
          <w:sz w:val="22"/>
          <w:szCs w:val="24"/>
        </w:rPr>
        <w:t xml:space="preserve"> </w:t>
      </w:r>
    </w:p>
    <w:p w14:paraId="0E9EB028" w14:textId="77777777" w:rsidR="007868B4" w:rsidRPr="007868B4" w:rsidRDefault="007868B4" w:rsidP="007868B4">
      <w:pPr>
        <w:pStyle w:val="Commarcadores"/>
        <w:numPr>
          <w:ilvl w:val="0"/>
          <w:numId w:val="0"/>
        </w:numPr>
        <w:ind w:left="855" w:hanging="288"/>
        <w:rPr>
          <w:sz w:val="22"/>
          <w:szCs w:val="24"/>
        </w:rPr>
      </w:pPr>
    </w:p>
    <w:p w14:paraId="78D8A15E" w14:textId="4A87DBB3" w:rsidR="007868B4" w:rsidRPr="007868B4" w:rsidRDefault="007868B4" w:rsidP="007868B4">
      <w:pPr>
        <w:pStyle w:val="Commarcadores"/>
        <w:rPr>
          <w:sz w:val="22"/>
          <w:szCs w:val="24"/>
        </w:rPr>
      </w:pPr>
      <w:r w:rsidRPr="00DA47BB">
        <w:rPr>
          <w:b/>
          <w:sz w:val="22"/>
          <w:szCs w:val="24"/>
        </w:rPr>
        <w:lastRenderedPageBreak/>
        <w:t>RF_B05</w:t>
      </w:r>
      <w:r w:rsidRPr="007868B4">
        <w:rPr>
          <w:sz w:val="22"/>
          <w:szCs w:val="24"/>
        </w:rPr>
        <w:t xml:space="preserve">. Farmacêutico – Cadastro de materiais hospitalares: O usuário poderá inserir, consultar, alterar e excluir os dados do estoque. Itens de informação obrigatório: Nome material, nome comercial, quantidade no estoque, descrição, preço médio, lote e vencimento. Verificar se o produto já está cadastrado na base de dados. </w:t>
      </w:r>
      <w:r w:rsidR="00F763E2">
        <w:rPr>
          <w:sz w:val="22"/>
          <w:szCs w:val="24"/>
        </w:rPr>
        <w:t xml:space="preserve"> </w:t>
      </w:r>
    </w:p>
    <w:p w14:paraId="074055C9" w14:textId="6E72C002" w:rsidR="00120624" w:rsidRPr="00656483" w:rsidRDefault="00120624" w:rsidP="00611CE0">
      <w:pPr>
        <w:pStyle w:val="Ttulo2"/>
        <w:numPr>
          <w:ilvl w:val="2"/>
          <w:numId w:val="2"/>
        </w:numPr>
        <w:rPr>
          <w:color w:val="auto"/>
          <w:sz w:val="22"/>
        </w:rPr>
      </w:pPr>
      <w:bookmarkStart w:id="12" w:name="_Toc101207650"/>
      <w:r w:rsidRPr="00656483">
        <w:rPr>
          <w:color w:val="auto"/>
          <w:sz w:val="22"/>
        </w:rPr>
        <w:t>FUNÇÕES FUNDAMENTAIS</w:t>
      </w:r>
      <w:bookmarkEnd w:id="12"/>
    </w:p>
    <w:p w14:paraId="64C3E4DD" w14:textId="4A2FCE39" w:rsidR="00120624" w:rsidRDefault="00120624" w:rsidP="00120624"/>
    <w:p w14:paraId="4854EAC3" w14:textId="77777777" w:rsidR="009E473F" w:rsidRDefault="009E473F" w:rsidP="009E473F">
      <w:pPr>
        <w:pStyle w:val="Commarcadores"/>
        <w:rPr>
          <w:sz w:val="22"/>
          <w:szCs w:val="24"/>
        </w:rPr>
      </w:pPr>
      <w:bookmarkStart w:id="13" w:name="_Hlk98877445"/>
      <w:r w:rsidRPr="009E473F">
        <w:rPr>
          <w:b/>
          <w:sz w:val="22"/>
          <w:szCs w:val="24"/>
        </w:rPr>
        <w:t>RF_F01.</w:t>
      </w:r>
      <w:r w:rsidRPr="00E21F4E">
        <w:rPr>
          <w:rFonts w:eastAsia="Arial"/>
        </w:rPr>
        <w:t xml:space="preserve"> </w:t>
      </w:r>
      <w:r w:rsidRPr="009E473F">
        <w:rPr>
          <w:sz w:val="22"/>
          <w:szCs w:val="24"/>
        </w:rPr>
        <w:t xml:space="preserve">Profissional da saúde - Gerenciar ficha do paciente: O usuário poderá inserir, consultar, alterar e excluir os dados da ficha do paciente. Haverá dois tipos de ficha que podem ser gerenciados; consulta e internação. </w:t>
      </w:r>
    </w:p>
    <w:p w14:paraId="4BE7AD98" w14:textId="77777777" w:rsidR="009E473F" w:rsidRDefault="009E473F" w:rsidP="009E473F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  <w:r w:rsidRPr="009E473F">
        <w:rPr>
          <w:sz w:val="22"/>
          <w:szCs w:val="24"/>
        </w:rPr>
        <w:t xml:space="preserve">Itens de informação obrigatórios da ficha de consulta: número do atendimento, nome do paciente, idade, diagnóstico, medicamentos e autorização. Itens de informação obrigatórios da ficha de internação: número da internação, nome do paciente, idade, leito, diagnóstico, data de prescrição, dietas, soros e medicamentos, vias e posologia, observações, horários e autorização do médico e enfermeiro. </w:t>
      </w:r>
    </w:p>
    <w:p w14:paraId="5C4A484F" w14:textId="7CBF247C" w:rsidR="009E473F" w:rsidRPr="009E473F" w:rsidRDefault="009E473F" w:rsidP="009E473F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  <w:r w:rsidRPr="009E473F">
        <w:rPr>
          <w:sz w:val="22"/>
          <w:szCs w:val="24"/>
        </w:rPr>
        <w:t>O sistema deverá verificar se os produtos inseridos na ficha estão disponíveis e sua quantidade.</w:t>
      </w:r>
    </w:p>
    <w:p w14:paraId="28C4F503" w14:textId="77777777" w:rsidR="009E473F" w:rsidRPr="009E473F" w:rsidRDefault="009E473F" w:rsidP="009E473F">
      <w:pPr>
        <w:pStyle w:val="ColorfulList-Accent11"/>
        <w:spacing w:line="360" w:lineRule="auto"/>
        <w:jc w:val="both"/>
        <w:rPr>
          <w:rFonts w:asciiTheme="minorHAnsi" w:eastAsiaTheme="minorHAnsi" w:hAnsiTheme="minorHAnsi" w:cstheme="minorBidi"/>
          <w:color w:val="404040" w:themeColor="text1" w:themeTint="BF"/>
          <w:szCs w:val="24"/>
          <w:lang w:eastAsia="pt-BR"/>
        </w:rPr>
      </w:pPr>
    </w:p>
    <w:p w14:paraId="26F846AA" w14:textId="534FB8EA" w:rsidR="009E473F" w:rsidRPr="009E473F" w:rsidRDefault="009E473F" w:rsidP="009E473F">
      <w:pPr>
        <w:pStyle w:val="Commarcadores"/>
        <w:rPr>
          <w:sz w:val="22"/>
          <w:szCs w:val="24"/>
        </w:rPr>
      </w:pPr>
      <w:r w:rsidRPr="009E473F">
        <w:rPr>
          <w:b/>
          <w:sz w:val="22"/>
          <w:szCs w:val="24"/>
        </w:rPr>
        <w:t>RF_F02.</w:t>
      </w:r>
      <w:r w:rsidRPr="00DB549D">
        <w:rPr>
          <w:rFonts w:eastAsia="Arial"/>
        </w:rPr>
        <w:t xml:space="preserve"> </w:t>
      </w:r>
      <w:r w:rsidRPr="009E473F">
        <w:rPr>
          <w:sz w:val="22"/>
          <w:szCs w:val="24"/>
        </w:rPr>
        <w:t>Farmacêutico - Gerenciar pedidos</w:t>
      </w:r>
      <w:r w:rsidR="009E0537">
        <w:rPr>
          <w:sz w:val="22"/>
          <w:szCs w:val="24"/>
        </w:rPr>
        <w:t xml:space="preserve"> estoque</w:t>
      </w:r>
      <w:r w:rsidRPr="009E473F">
        <w:rPr>
          <w:sz w:val="22"/>
          <w:szCs w:val="24"/>
        </w:rPr>
        <w:t xml:space="preserve">: O usuário poderá realizar as requisições de compras e será automatizado a baixa de estoques. Também será realizado a documentação de históricos de devolução de produtos como medicamentos e materiais hospitalares. </w:t>
      </w:r>
    </w:p>
    <w:p w14:paraId="50638BD2" w14:textId="77777777" w:rsidR="00565863" w:rsidRPr="007868B4" w:rsidRDefault="00565863" w:rsidP="00236ED4">
      <w:pPr>
        <w:pStyle w:val="Commarcadores"/>
        <w:numPr>
          <w:ilvl w:val="0"/>
          <w:numId w:val="0"/>
        </w:numPr>
        <w:rPr>
          <w:sz w:val="22"/>
          <w:szCs w:val="24"/>
        </w:rPr>
      </w:pPr>
    </w:p>
    <w:p w14:paraId="675F5C44" w14:textId="74879721" w:rsidR="00565863" w:rsidRPr="00565863" w:rsidRDefault="00565863" w:rsidP="00611CE0">
      <w:pPr>
        <w:pStyle w:val="Commarcadores"/>
        <w:numPr>
          <w:ilvl w:val="0"/>
          <w:numId w:val="4"/>
        </w:numPr>
        <w:rPr>
          <w:sz w:val="22"/>
          <w:szCs w:val="24"/>
        </w:rPr>
      </w:pPr>
      <w:r w:rsidRPr="00DA47BB">
        <w:rPr>
          <w:b/>
          <w:sz w:val="22"/>
          <w:szCs w:val="24"/>
        </w:rPr>
        <w:t>RF_</w:t>
      </w:r>
      <w:r w:rsidR="0079138C">
        <w:rPr>
          <w:b/>
          <w:sz w:val="22"/>
          <w:szCs w:val="24"/>
        </w:rPr>
        <w:t>F</w:t>
      </w:r>
      <w:r w:rsidRPr="00DA47BB">
        <w:rPr>
          <w:b/>
          <w:sz w:val="22"/>
          <w:szCs w:val="24"/>
        </w:rPr>
        <w:t>0</w:t>
      </w:r>
      <w:r w:rsidR="00236ED4">
        <w:rPr>
          <w:b/>
          <w:sz w:val="22"/>
          <w:szCs w:val="24"/>
        </w:rPr>
        <w:t>3</w:t>
      </w:r>
      <w:r w:rsidRPr="0079138C">
        <w:rPr>
          <w:b/>
          <w:bCs/>
          <w:sz w:val="22"/>
          <w:szCs w:val="24"/>
        </w:rPr>
        <w:t>.</w:t>
      </w:r>
      <w:r w:rsidRPr="007868B4">
        <w:rPr>
          <w:sz w:val="22"/>
          <w:szCs w:val="24"/>
        </w:rPr>
        <w:t xml:space="preserve"> Administrador – Controle de acesso de usuário: O administrador poderá inserir, consultar, alterar e excluir os dados dos usuários do sistema e suas permissões. Itens de informação obrigatório: nome, cargo, turno, RG, CPF, endereço, bairro, CEP, cidade, estado, telefone. O sistema devera validar se o CPF, RG e CEP são validos, verificar se o usuário já está cadastrado na base de dados.</w:t>
      </w:r>
    </w:p>
    <w:p w14:paraId="2C35B2D2" w14:textId="48F3B645" w:rsidR="009E473F" w:rsidRPr="00656483" w:rsidRDefault="009E473F" w:rsidP="00611CE0">
      <w:pPr>
        <w:pStyle w:val="Ttulo2"/>
        <w:numPr>
          <w:ilvl w:val="2"/>
          <w:numId w:val="2"/>
        </w:numPr>
        <w:rPr>
          <w:color w:val="auto"/>
          <w:sz w:val="22"/>
        </w:rPr>
      </w:pPr>
      <w:bookmarkStart w:id="14" w:name="_Toc101207651"/>
      <w:r w:rsidRPr="00656483">
        <w:rPr>
          <w:color w:val="auto"/>
          <w:sz w:val="22"/>
        </w:rPr>
        <w:t xml:space="preserve">FUNÇÕES </w:t>
      </w:r>
      <w:r w:rsidR="001846A7">
        <w:rPr>
          <w:color w:val="auto"/>
          <w:sz w:val="22"/>
        </w:rPr>
        <w:t>DE SAÍDA</w:t>
      </w:r>
      <w:bookmarkEnd w:id="14"/>
    </w:p>
    <w:p w14:paraId="243DBA4A" w14:textId="79755987" w:rsidR="00E248C4" w:rsidRDefault="00E248C4" w:rsidP="00E248C4"/>
    <w:p w14:paraId="117FD34E" w14:textId="651502E7" w:rsidR="009E473F" w:rsidRPr="009E473F" w:rsidRDefault="009E473F" w:rsidP="00611CE0">
      <w:pPr>
        <w:pStyle w:val="Ttulo2"/>
        <w:numPr>
          <w:ilvl w:val="0"/>
          <w:numId w:val="5"/>
        </w:numPr>
        <w:rPr>
          <w:b w:val="0"/>
          <w:bCs w:val="0"/>
          <w:color w:val="404040" w:themeColor="text1" w:themeTint="BF"/>
          <w:sz w:val="22"/>
          <w:szCs w:val="24"/>
        </w:rPr>
      </w:pPr>
      <w:bookmarkStart w:id="15" w:name="_Toc101207652"/>
      <w:r w:rsidRPr="009E473F">
        <w:rPr>
          <w:bCs w:val="0"/>
          <w:color w:val="404040" w:themeColor="text1" w:themeTint="BF"/>
          <w:sz w:val="22"/>
          <w:szCs w:val="24"/>
        </w:rPr>
        <w:t>RF_S01.</w:t>
      </w:r>
      <w:r w:rsidRPr="00E21F4E">
        <w:rPr>
          <w:rFonts w:eastAsia="Arial"/>
        </w:rPr>
        <w:t xml:space="preserve"> </w:t>
      </w:r>
      <w:r w:rsidRPr="009E473F">
        <w:rPr>
          <w:b w:val="0"/>
          <w:bCs w:val="0"/>
          <w:color w:val="404040" w:themeColor="text1" w:themeTint="BF"/>
          <w:sz w:val="22"/>
          <w:szCs w:val="24"/>
        </w:rPr>
        <w:t>Profissional da saúde – Gerar relatórios de pacientes: O usuário poderá emitir os relatórios de altas de pacientes e também de medicamentos mais usados. O relatório de alta exibirá diagnóstico, motivo da saída e informações de paciente presentes na ficha. O relatório de medicamentos mais usados exibirá o total requisitado pelo profissional.</w:t>
      </w:r>
      <w:bookmarkEnd w:id="15"/>
    </w:p>
    <w:p w14:paraId="7BBB2846" w14:textId="67CBA893" w:rsidR="002C048C" w:rsidRPr="0032643A" w:rsidRDefault="002C048C" w:rsidP="00A57807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0"/>
          <w:szCs w:val="20"/>
        </w:rPr>
      </w:pPr>
    </w:p>
    <w:p w14:paraId="1D6A21E1" w14:textId="6738580F" w:rsidR="009E473F" w:rsidRPr="009E473F" w:rsidRDefault="009E473F" w:rsidP="00611CE0">
      <w:pPr>
        <w:pStyle w:val="Ttulo2"/>
        <w:numPr>
          <w:ilvl w:val="0"/>
          <w:numId w:val="6"/>
        </w:numPr>
        <w:rPr>
          <w:b w:val="0"/>
          <w:bCs w:val="0"/>
          <w:color w:val="404040" w:themeColor="text1" w:themeTint="BF"/>
          <w:sz w:val="22"/>
          <w:szCs w:val="24"/>
        </w:rPr>
      </w:pPr>
      <w:bookmarkStart w:id="16" w:name="_Toc101207653"/>
      <w:r w:rsidRPr="009E473F">
        <w:rPr>
          <w:bCs w:val="0"/>
          <w:color w:val="404040" w:themeColor="text1" w:themeTint="BF"/>
          <w:sz w:val="22"/>
          <w:szCs w:val="24"/>
        </w:rPr>
        <w:t>RF_S0</w:t>
      </w:r>
      <w:r w:rsidR="00E248C4">
        <w:rPr>
          <w:bCs w:val="0"/>
          <w:color w:val="404040" w:themeColor="text1" w:themeTint="BF"/>
          <w:sz w:val="22"/>
          <w:szCs w:val="24"/>
        </w:rPr>
        <w:t>2</w:t>
      </w:r>
      <w:r w:rsidRPr="009E473F">
        <w:rPr>
          <w:bCs w:val="0"/>
          <w:color w:val="404040" w:themeColor="text1" w:themeTint="BF"/>
          <w:sz w:val="22"/>
          <w:szCs w:val="24"/>
        </w:rPr>
        <w:t>.</w:t>
      </w:r>
      <w:r w:rsidRPr="003C44C8">
        <w:rPr>
          <w:rFonts w:eastAsia="Arial"/>
        </w:rPr>
        <w:t xml:space="preserve"> </w:t>
      </w:r>
      <w:r w:rsidRPr="009E473F">
        <w:rPr>
          <w:b w:val="0"/>
          <w:bCs w:val="0"/>
          <w:color w:val="404040" w:themeColor="text1" w:themeTint="BF"/>
          <w:sz w:val="22"/>
          <w:szCs w:val="24"/>
        </w:rPr>
        <w:t xml:space="preserve">Farmacêutico – Gerar relatórios de estoque: O usuário poderá emitir os relatórios de estoque contendo informações de medicamentos e materiais hospitalares. O relatório exibirá quantidade dos produtos por categoria, saída por período e por paciente, lotes prestes a vencer, posição do estoque, posição do estoque por lote, movimentos de produtos, resumo mensal, consumo de paciente, </w:t>
      </w:r>
      <w:r w:rsidRPr="00E248C4">
        <w:rPr>
          <w:b w:val="0"/>
          <w:bCs w:val="0"/>
          <w:color w:val="404040" w:themeColor="text1" w:themeTint="BF"/>
          <w:sz w:val="22"/>
          <w:szCs w:val="24"/>
        </w:rPr>
        <w:t>consumo</w:t>
      </w:r>
      <w:r w:rsidRPr="009E473F">
        <w:rPr>
          <w:b w:val="0"/>
          <w:bCs w:val="0"/>
          <w:color w:val="404040" w:themeColor="text1" w:themeTint="BF"/>
          <w:sz w:val="22"/>
          <w:szCs w:val="24"/>
        </w:rPr>
        <w:t xml:space="preserve"> mensal dos centros de custos.</w:t>
      </w:r>
      <w:bookmarkEnd w:id="16"/>
    </w:p>
    <w:p w14:paraId="0BA27F72" w14:textId="77777777" w:rsidR="009E473F" w:rsidRPr="00A00BC2" w:rsidRDefault="009E473F" w:rsidP="00A57807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0"/>
          <w:szCs w:val="20"/>
        </w:rPr>
      </w:pPr>
    </w:p>
    <w:p w14:paraId="73FFEF8F" w14:textId="4EC2A4F9" w:rsidR="009E473F" w:rsidRPr="009E473F" w:rsidRDefault="009E473F" w:rsidP="00611CE0">
      <w:pPr>
        <w:pStyle w:val="Ttulo2"/>
        <w:numPr>
          <w:ilvl w:val="0"/>
          <w:numId w:val="6"/>
        </w:numPr>
        <w:rPr>
          <w:b w:val="0"/>
          <w:bCs w:val="0"/>
          <w:color w:val="404040" w:themeColor="text1" w:themeTint="BF"/>
          <w:sz w:val="22"/>
          <w:szCs w:val="24"/>
        </w:rPr>
      </w:pPr>
      <w:bookmarkStart w:id="17" w:name="_Toc101207654"/>
      <w:r w:rsidRPr="009E473F">
        <w:rPr>
          <w:bCs w:val="0"/>
          <w:color w:val="404040" w:themeColor="text1" w:themeTint="BF"/>
          <w:sz w:val="22"/>
          <w:szCs w:val="24"/>
        </w:rPr>
        <w:lastRenderedPageBreak/>
        <w:t>RF_S03.</w:t>
      </w:r>
      <w:r w:rsidRPr="00DB549D">
        <w:rPr>
          <w:rFonts w:eastAsia="Arial"/>
        </w:rPr>
        <w:t xml:space="preserve"> </w:t>
      </w:r>
      <w:r w:rsidR="00517A38">
        <w:rPr>
          <w:b w:val="0"/>
          <w:bCs w:val="0"/>
          <w:color w:val="404040" w:themeColor="text1" w:themeTint="BF"/>
          <w:sz w:val="22"/>
          <w:szCs w:val="24"/>
        </w:rPr>
        <w:t>Farmacêutico</w:t>
      </w:r>
      <w:r w:rsidRPr="009E473F">
        <w:rPr>
          <w:b w:val="0"/>
          <w:bCs w:val="0"/>
          <w:color w:val="404040" w:themeColor="text1" w:themeTint="BF"/>
          <w:sz w:val="22"/>
          <w:szCs w:val="24"/>
        </w:rPr>
        <w:t xml:space="preserve"> - Gerar relatórios de compra: O usuário poderá emitir os relatórios de aquisições contendo informações das compras de produtos do estoque, o período e o vendedor. O relatório exibirá o código do vendedor, nome, data da venda, total por venda, total por período e quantidade de produtos.</w:t>
      </w:r>
      <w:bookmarkEnd w:id="17"/>
    </w:p>
    <w:bookmarkEnd w:id="13"/>
    <w:p w14:paraId="3D3CCF24" w14:textId="2430125D" w:rsidR="00120624" w:rsidRDefault="00120624" w:rsidP="00120624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</w:p>
    <w:p w14:paraId="7C7D45D9" w14:textId="7691B633" w:rsidR="00236ED4" w:rsidRDefault="00236ED4" w:rsidP="00236ED4">
      <w:pPr>
        <w:pStyle w:val="Commarcadores"/>
        <w:numPr>
          <w:ilvl w:val="0"/>
          <w:numId w:val="4"/>
        </w:numPr>
        <w:rPr>
          <w:sz w:val="22"/>
          <w:szCs w:val="24"/>
        </w:rPr>
      </w:pPr>
      <w:r w:rsidRPr="009E473F">
        <w:rPr>
          <w:b/>
          <w:sz w:val="22"/>
          <w:szCs w:val="24"/>
        </w:rPr>
        <w:t>RF_</w:t>
      </w:r>
      <w:r>
        <w:rPr>
          <w:b/>
          <w:sz w:val="22"/>
          <w:szCs w:val="24"/>
        </w:rPr>
        <w:t>S</w:t>
      </w:r>
      <w:r w:rsidRPr="009E473F">
        <w:rPr>
          <w:b/>
          <w:sz w:val="22"/>
          <w:szCs w:val="24"/>
        </w:rPr>
        <w:t>04.</w:t>
      </w:r>
      <w:r w:rsidRPr="00DB549D">
        <w:rPr>
          <w:rFonts w:eastAsia="Arial"/>
        </w:rPr>
        <w:t xml:space="preserve"> </w:t>
      </w:r>
      <w:r w:rsidRPr="009E473F">
        <w:rPr>
          <w:sz w:val="22"/>
          <w:szCs w:val="24"/>
        </w:rPr>
        <w:t xml:space="preserve">Administrador – Realizar backup do sistema: O usuário poderá realizar o backup manual de tabelas do sistema em nuvem ou atualizar as configurações de backup. </w:t>
      </w:r>
    </w:p>
    <w:p w14:paraId="633D3FC4" w14:textId="77777777" w:rsidR="00236ED4" w:rsidRDefault="00236ED4" w:rsidP="00120624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</w:p>
    <w:p w14:paraId="500D8DD9" w14:textId="77777777" w:rsidR="006D29C2" w:rsidRPr="00120624" w:rsidRDefault="006D29C2" w:rsidP="00120624">
      <w:pPr>
        <w:pStyle w:val="Commarcadores"/>
        <w:numPr>
          <w:ilvl w:val="0"/>
          <w:numId w:val="0"/>
        </w:numPr>
        <w:ind w:left="855"/>
        <w:rPr>
          <w:sz w:val="22"/>
          <w:szCs w:val="24"/>
        </w:rPr>
      </w:pPr>
    </w:p>
    <w:p w14:paraId="6536EFF1" w14:textId="0E1FA3F3" w:rsidR="006E5425" w:rsidRPr="00A927FA" w:rsidRDefault="006E5425" w:rsidP="007868B4">
      <w:pPr>
        <w:pStyle w:val="Commarcadores"/>
        <w:numPr>
          <w:ilvl w:val="0"/>
          <w:numId w:val="0"/>
        </w:numPr>
        <w:ind w:left="855"/>
        <w:jc w:val="both"/>
        <w:rPr>
          <w:color w:val="auto"/>
        </w:rPr>
      </w:pPr>
    </w:p>
    <w:p w14:paraId="369607DE" w14:textId="3F6C8C3E" w:rsidR="006E5425" w:rsidRPr="00A927FA" w:rsidRDefault="003A1FEC" w:rsidP="00611CE0">
      <w:pPr>
        <w:pStyle w:val="Ttulo2"/>
        <w:numPr>
          <w:ilvl w:val="1"/>
          <w:numId w:val="2"/>
        </w:numPr>
        <w:rPr>
          <w:color w:val="auto"/>
        </w:rPr>
      </w:pPr>
      <w:bookmarkStart w:id="18" w:name="_Toc101207655"/>
      <w:r>
        <w:rPr>
          <w:color w:val="auto"/>
        </w:rPr>
        <w:t xml:space="preserve">CARACTERÍSTICAS DE </w:t>
      </w:r>
      <w:r w:rsidRPr="001846A7">
        <w:rPr>
          <w:color w:val="auto"/>
        </w:rPr>
        <w:t>USUÁRIO</w:t>
      </w:r>
      <w:bookmarkEnd w:id="18"/>
    </w:p>
    <w:p w14:paraId="05C316BA" w14:textId="2D4286D1" w:rsidR="00F91BA4" w:rsidRPr="00F91BA4" w:rsidRDefault="00F91BA4" w:rsidP="0019009F">
      <w:pPr>
        <w:jc w:val="both"/>
        <w:rPr>
          <w:sz w:val="22"/>
          <w:szCs w:val="24"/>
        </w:rPr>
      </w:pPr>
    </w:p>
    <w:tbl>
      <w:tblPr>
        <w:tblStyle w:val="ProjectScopeTable"/>
        <w:tblW w:w="10104" w:type="dxa"/>
        <w:tblInd w:w="-289" w:type="dxa"/>
        <w:tblLook w:val="04A0" w:firstRow="1" w:lastRow="0" w:firstColumn="1" w:lastColumn="0" w:noHBand="0" w:noVBand="1"/>
      </w:tblPr>
      <w:tblGrid>
        <w:gridCol w:w="2526"/>
        <w:gridCol w:w="2526"/>
        <w:gridCol w:w="2526"/>
        <w:gridCol w:w="2526"/>
      </w:tblGrid>
      <w:tr w:rsidR="00EC663A" w14:paraId="41FFA417" w14:textId="77777777" w:rsidTr="004154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9"/>
        </w:trPr>
        <w:tc>
          <w:tcPr>
            <w:tcW w:w="2526" w:type="dxa"/>
          </w:tcPr>
          <w:p w14:paraId="232B3B74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Cargo</w:t>
            </w:r>
          </w:p>
        </w:tc>
        <w:tc>
          <w:tcPr>
            <w:tcW w:w="2526" w:type="dxa"/>
          </w:tcPr>
          <w:p w14:paraId="4C94A895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Frequência de uso</w:t>
            </w:r>
          </w:p>
        </w:tc>
        <w:tc>
          <w:tcPr>
            <w:tcW w:w="2526" w:type="dxa"/>
          </w:tcPr>
          <w:p w14:paraId="7E1434FE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Nível de Instrução</w:t>
            </w:r>
          </w:p>
        </w:tc>
        <w:tc>
          <w:tcPr>
            <w:tcW w:w="2526" w:type="dxa"/>
          </w:tcPr>
          <w:p w14:paraId="6841DE72" w14:textId="77777777" w:rsidR="00EC663A" w:rsidRPr="00B67AE0" w:rsidRDefault="00EC663A" w:rsidP="004154C7">
            <w:pPr>
              <w:jc w:val="center"/>
              <w:rPr>
                <w:sz w:val="22"/>
                <w:szCs w:val="24"/>
                <w:u w:val="single"/>
              </w:rPr>
            </w:pPr>
            <w:r>
              <w:rPr>
                <w:sz w:val="22"/>
                <w:szCs w:val="24"/>
              </w:rPr>
              <w:t>Proficiência em informática</w:t>
            </w:r>
          </w:p>
        </w:tc>
      </w:tr>
      <w:tr w:rsidR="00EC663A" w14:paraId="1ADA9DA9" w14:textId="77777777" w:rsidTr="004154C7">
        <w:trPr>
          <w:trHeight w:val="470"/>
        </w:trPr>
        <w:tc>
          <w:tcPr>
            <w:tcW w:w="2526" w:type="dxa"/>
          </w:tcPr>
          <w:p w14:paraId="0746D6AF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Médicos</w:t>
            </w:r>
          </w:p>
        </w:tc>
        <w:tc>
          <w:tcPr>
            <w:tcW w:w="2526" w:type="dxa"/>
          </w:tcPr>
          <w:p w14:paraId="43A6A043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Diário</w:t>
            </w:r>
          </w:p>
        </w:tc>
        <w:tc>
          <w:tcPr>
            <w:tcW w:w="2526" w:type="dxa"/>
          </w:tcPr>
          <w:p w14:paraId="6A5EF604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Básico</w:t>
            </w:r>
          </w:p>
        </w:tc>
        <w:tc>
          <w:tcPr>
            <w:tcW w:w="2526" w:type="dxa"/>
          </w:tcPr>
          <w:p w14:paraId="5810E2D3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Básico</w:t>
            </w:r>
          </w:p>
        </w:tc>
      </w:tr>
      <w:tr w:rsidR="00EC663A" w14:paraId="70730CB6" w14:textId="77777777" w:rsidTr="004154C7">
        <w:trPr>
          <w:trHeight w:val="456"/>
        </w:trPr>
        <w:tc>
          <w:tcPr>
            <w:tcW w:w="2526" w:type="dxa"/>
          </w:tcPr>
          <w:p w14:paraId="4FDF0A2D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Enfermeiros</w:t>
            </w:r>
          </w:p>
        </w:tc>
        <w:tc>
          <w:tcPr>
            <w:tcW w:w="2526" w:type="dxa"/>
          </w:tcPr>
          <w:p w14:paraId="3A963983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 w:rsidRPr="006E7E1E">
              <w:rPr>
                <w:sz w:val="22"/>
                <w:szCs w:val="24"/>
              </w:rPr>
              <w:t>Diário</w:t>
            </w:r>
          </w:p>
        </w:tc>
        <w:tc>
          <w:tcPr>
            <w:tcW w:w="2526" w:type="dxa"/>
          </w:tcPr>
          <w:p w14:paraId="30293646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Básico</w:t>
            </w:r>
          </w:p>
        </w:tc>
        <w:tc>
          <w:tcPr>
            <w:tcW w:w="2526" w:type="dxa"/>
          </w:tcPr>
          <w:p w14:paraId="3813F38C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Básico</w:t>
            </w:r>
          </w:p>
        </w:tc>
      </w:tr>
      <w:tr w:rsidR="00EC663A" w14:paraId="3DA268D6" w14:textId="77777777" w:rsidTr="004154C7">
        <w:trPr>
          <w:trHeight w:val="470"/>
        </w:trPr>
        <w:tc>
          <w:tcPr>
            <w:tcW w:w="2526" w:type="dxa"/>
          </w:tcPr>
          <w:p w14:paraId="08BB8D91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Aux. Enfermagem</w:t>
            </w:r>
          </w:p>
        </w:tc>
        <w:tc>
          <w:tcPr>
            <w:tcW w:w="2526" w:type="dxa"/>
          </w:tcPr>
          <w:p w14:paraId="1E32B970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 w:rsidRPr="006E7E1E">
              <w:rPr>
                <w:sz w:val="22"/>
                <w:szCs w:val="24"/>
              </w:rPr>
              <w:t>Diário</w:t>
            </w:r>
          </w:p>
        </w:tc>
        <w:tc>
          <w:tcPr>
            <w:tcW w:w="2526" w:type="dxa"/>
          </w:tcPr>
          <w:p w14:paraId="1B00B549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Básico</w:t>
            </w:r>
          </w:p>
        </w:tc>
        <w:tc>
          <w:tcPr>
            <w:tcW w:w="2526" w:type="dxa"/>
          </w:tcPr>
          <w:p w14:paraId="053782D2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Básico</w:t>
            </w:r>
          </w:p>
        </w:tc>
      </w:tr>
      <w:tr w:rsidR="00EC663A" w14:paraId="3708D2A0" w14:textId="77777777" w:rsidTr="004154C7">
        <w:trPr>
          <w:trHeight w:val="470"/>
        </w:trPr>
        <w:tc>
          <w:tcPr>
            <w:tcW w:w="2526" w:type="dxa"/>
          </w:tcPr>
          <w:p w14:paraId="1A9CBC93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Farmacêutico</w:t>
            </w:r>
          </w:p>
        </w:tc>
        <w:tc>
          <w:tcPr>
            <w:tcW w:w="2526" w:type="dxa"/>
          </w:tcPr>
          <w:p w14:paraId="09FB1D49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 w:rsidRPr="006E7E1E">
              <w:rPr>
                <w:sz w:val="22"/>
                <w:szCs w:val="24"/>
              </w:rPr>
              <w:t>Diário</w:t>
            </w:r>
          </w:p>
        </w:tc>
        <w:tc>
          <w:tcPr>
            <w:tcW w:w="2526" w:type="dxa"/>
          </w:tcPr>
          <w:p w14:paraId="019F30BF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Médio</w:t>
            </w:r>
          </w:p>
        </w:tc>
        <w:tc>
          <w:tcPr>
            <w:tcW w:w="2526" w:type="dxa"/>
          </w:tcPr>
          <w:p w14:paraId="531DBDD7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Médio</w:t>
            </w:r>
          </w:p>
        </w:tc>
      </w:tr>
      <w:tr w:rsidR="00EC663A" w14:paraId="10920CF0" w14:textId="77777777" w:rsidTr="004154C7">
        <w:trPr>
          <w:trHeight w:val="456"/>
        </w:trPr>
        <w:tc>
          <w:tcPr>
            <w:tcW w:w="2526" w:type="dxa"/>
          </w:tcPr>
          <w:p w14:paraId="68850A2E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Administrador</w:t>
            </w:r>
          </w:p>
        </w:tc>
        <w:tc>
          <w:tcPr>
            <w:tcW w:w="2526" w:type="dxa"/>
          </w:tcPr>
          <w:p w14:paraId="52E4808B" w14:textId="77777777" w:rsidR="00EC663A" w:rsidRDefault="00EC663A" w:rsidP="004154C7">
            <w:pPr>
              <w:jc w:val="center"/>
              <w:rPr>
                <w:sz w:val="22"/>
                <w:szCs w:val="24"/>
              </w:rPr>
            </w:pPr>
            <w:r w:rsidRPr="006E7E1E">
              <w:rPr>
                <w:sz w:val="22"/>
                <w:szCs w:val="24"/>
              </w:rPr>
              <w:t>Diário</w:t>
            </w:r>
          </w:p>
        </w:tc>
        <w:tc>
          <w:tcPr>
            <w:tcW w:w="2526" w:type="dxa"/>
          </w:tcPr>
          <w:p w14:paraId="23243BAD" w14:textId="77777777" w:rsidR="00EC663A" w:rsidRPr="002152AE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Avançado</w:t>
            </w:r>
          </w:p>
        </w:tc>
        <w:tc>
          <w:tcPr>
            <w:tcW w:w="2526" w:type="dxa"/>
          </w:tcPr>
          <w:p w14:paraId="401213E5" w14:textId="77777777" w:rsidR="00EC663A" w:rsidRPr="002152AE" w:rsidRDefault="00EC663A" w:rsidP="004154C7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Avançado</w:t>
            </w:r>
          </w:p>
        </w:tc>
      </w:tr>
    </w:tbl>
    <w:p w14:paraId="7D7562A7" w14:textId="571E6E96" w:rsidR="006E5425" w:rsidRDefault="006E5425" w:rsidP="00383B8F">
      <w:pPr>
        <w:jc w:val="both"/>
      </w:pPr>
    </w:p>
    <w:p w14:paraId="268704C9" w14:textId="77777777" w:rsidR="00E248C4" w:rsidRPr="00A927FA" w:rsidRDefault="00E248C4" w:rsidP="00E248C4">
      <w:pPr>
        <w:pStyle w:val="Commarcadores"/>
        <w:numPr>
          <w:ilvl w:val="0"/>
          <w:numId w:val="0"/>
        </w:numPr>
        <w:ind w:left="855"/>
        <w:jc w:val="both"/>
        <w:rPr>
          <w:color w:val="auto"/>
        </w:rPr>
      </w:pPr>
    </w:p>
    <w:p w14:paraId="13CDBFC6" w14:textId="46B9E094" w:rsidR="005B7C63" w:rsidRDefault="00E248C4" w:rsidP="00611CE0">
      <w:pPr>
        <w:pStyle w:val="Ttulo2"/>
        <w:numPr>
          <w:ilvl w:val="1"/>
          <w:numId w:val="2"/>
        </w:numPr>
        <w:jc w:val="both"/>
        <w:rPr>
          <w:color w:val="auto"/>
        </w:rPr>
      </w:pPr>
      <w:bookmarkStart w:id="19" w:name="_Toc101207656"/>
      <w:r w:rsidRPr="00E248C4">
        <w:rPr>
          <w:color w:val="auto"/>
        </w:rPr>
        <w:t>RESTRIÇÕES, DEPENDÊNCIAS E SUPOSIÇÕES</w:t>
      </w:r>
      <w:bookmarkEnd w:id="19"/>
    </w:p>
    <w:p w14:paraId="63E956D2" w14:textId="77777777" w:rsidR="005B7C63" w:rsidRPr="005B7C63" w:rsidRDefault="005B7C63" w:rsidP="005B7C63"/>
    <w:p w14:paraId="2888E149" w14:textId="2574BF8C" w:rsidR="002A5330" w:rsidRDefault="002A5330" w:rsidP="005B7C63">
      <w:pPr>
        <w:ind w:firstLine="720"/>
        <w:jc w:val="both"/>
        <w:rPr>
          <w:sz w:val="22"/>
          <w:szCs w:val="24"/>
        </w:rPr>
      </w:pPr>
      <w:r>
        <w:rPr>
          <w:sz w:val="22"/>
          <w:szCs w:val="24"/>
        </w:rPr>
        <w:t xml:space="preserve">Para que o software tenha um </w:t>
      </w:r>
      <w:r w:rsidR="005B7C63">
        <w:rPr>
          <w:sz w:val="22"/>
          <w:szCs w:val="24"/>
        </w:rPr>
        <w:t xml:space="preserve">bom </w:t>
      </w:r>
      <w:r>
        <w:rPr>
          <w:sz w:val="22"/>
          <w:szCs w:val="24"/>
        </w:rPr>
        <w:t xml:space="preserve">desempenho, será necessário em hardware; </w:t>
      </w:r>
      <w:r w:rsidR="00CF4581">
        <w:rPr>
          <w:sz w:val="22"/>
          <w:szCs w:val="24"/>
        </w:rPr>
        <w:t>um processador de no mínimo 1.7GHz, memória recomendada de 2Gb, espaço de armazenamento HD ou SDD de no mínimo 10Gb. Em software, será necessário plataforma</w:t>
      </w:r>
      <w:r>
        <w:rPr>
          <w:sz w:val="22"/>
          <w:szCs w:val="24"/>
        </w:rPr>
        <w:t xml:space="preserve"> Windows 7+</w:t>
      </w:r>
      <w:r w:rsidR="007C5F47">
        <w:rPr>
          <w:sz w:val="22"/>
          <w:szCs w:val="24"/>
        </w:rPr>
        <w:t xml:space="preserve"> e servidor Linux em Cloud.</w:t>
      </w:r>
      <w:r>
        <w:rPr>
          <w:sz w:val="22"/>
          <w:szCs w:val="24"/>
        </w:rPr>
        <w:t xml:space="preserve"> </w:t>
      </w:r>
    </w:p>
    <w:p w14:paraId="7ACAC0C9" w14:textId="338AF541" w:rsidR="002A5330" w:rsidRPr="00F91BA4" w:rsidRDefault="007C5F47" w:rsidP="005B7C63">
      <w:pPr>
        <w:ind w:firstLine="720"/>
        <w:jc w:val="both"/>
        <w:rPr>
          <w:sz w:val="22"/>
          <w:szCs w:val="24"/>
        </w:rPr>
      </w:pPr>
      <w:r>
        <w:rPr>
          <w:sz w:val="22"/>
          <w:szCs w:val="24"/>
        </w:rPr>
        <w:t>Será usado</w:t>
      </w:r>
      <w:r w:rsidR="004E2BF4">
        <w:rPr>
          <w:sz w:val="22"/>
          <w:szCs w:val="24"/>
        </w:rPr>
        <w:t xml:space="preserve"> no sistema a</w:t>
      </w:r>
      <w:r>
        <w:rPr>
          <w:sz w:val="22"/>
          <w:szCs w:val="24"/>
        </w:rPr>
        <w:t xml:space="preserve"> linguagem de desenvolvimento </w:t>
      </w:r>
      <w:r w:rsidR="00A80064">
        <w:rPr>
          <w:sz w:val="22"/>
          <w:szCs w:val="24"/>
        </w:rPr>
        <w:t>Java em Web</w:t>
      </w:r>
      <w:r w:rsidR="006D471B">
        <w:rPr>
          <w:sz w:val="22"/>
          <w:szCs w:val="24"/>
        </w:rPr>
        <w:t xml:space="preserve"> com </w:t>
      </w:r>
      <w:r w:rsidR="000B0F4A">
        <w:rPr>
          <w:sz w:val="22"/>
          <w:szCs w:val="24"/>
        </w:rPr>
        <w:t>framework Spring Boot</w:t>
      </w:r>
      <w:r w:rsidR="006D471B">
        <w:rPr>
          <w:sz w:val="22"/>
          <w:szCs w:val="24"/>
        </w:rPr>
        <w:t>,</w:t>
      </w:r>
      <w:r w:rsidR="000B0F4A">
        <w:rPr>
          <w:sz w:val="22"/>
          <w:szCs w:val="24"/>
        </w:rPr>
        <w:t xml:space="preserve"> template engine Thymeleaf e Bootstrap</w:t>
      </w:r>
      <w:r w:rsidR="006D471B">
        <w:rPr>
          <w:sz w:val="22"/>
          <w:szCs w:val="24"/>
        </w:rPr>
        <w:t xml:space="preserve"> 5 para criação de layouts.</w:t>
      </w:r>
      <w:r w:rsidR="000B0F4A">
        <w:rPr>
          <w:sz w:val="22"/>
          <w:szCs w:val="24"/>
        </w:rPr>
        <w:t xml:space="preserve"> no </w:t>
      </w:r>
      <w:r>
        <w:rPr>
          <w:sz w:val="22"/>
          <w:szCs w:val="24"/>
        </w:rPr>
        <w:t>banco de dados</w:t>
      </w:r>
      <w:r w:rsidR="000B0F4A">
        <w:rPr>
          <w:sz w:val="22"/>
          <w:szCs w:val="24"/>
        </w:rPr>
        <w:t xml:space="preserve"> do sistema</w:t>
      </w:r>
      <w:r>
        <w:rPr>
          <w:sz w:val="22"/>
          <w:szCs w:val="24"/>
        </w:rPr>
        <w:t xml:space="preserve"> será </w:t>
      </w:r>
      <w:r w:rsidR="004E2BF4">
        <w:rPr>
          <w:sz w:val="22"/>
          <w:szCs w:val="24"/>
        </w:rPr>
        <w:t xml:space="preserve">usado </w:t>
      </w:r>
      <w:r>
        <w:rPr>
          <w:sz w:val="22"/>
          <w:szCs w:val="24"/>
        </w:rPr>
        <w:t>MySQL</w:t>
      </w:r>
      <w:r w:rsidR="000B0F4A">
        <w:rPr>
          <w:sz w:val="22"/>
          <w:szCs w:val="24"/>
        </w:rPr>
        <w:t>.</w:t>
      </w:r>
    </w:p>
    <w:p w14:paraId="5909329C" w14:textId="77777777" w:rsidR="00CD484C" w:rsidRPr="00A927FA" w:rsidRDefault="00CD484C" w:rsidP="00CD484C">
      <w:pPr>
        <w:pStyle w:val="Commarcadores"/>
        <w:numPr>
          <w:ilvl w:val="0"/>
          <w:numId w:val="0"/>
        </w:numPr>
        <w:ind w:left="855"/>
        <w:jc w:val="both"/>
        <w:rPr>
          <w:color w:val="auto"/>
        </w:rPr>
      </w:pPr>
    </w:p>
    <w:p w14:paraId="50E77691" w14:textId="7F96E460" w:rsidR="00CD484C" w:rsidRDefault="00CD484C" w:rsidP="00611CE0">
      <w:pPr>
        <w:pStyle w:val="Ttulo2"/>
        <w:numPr>
          <w:ilvl w:val="1"/>
          <w:numId w:val="2"/>
        </w:numPr>
        <w:jc w:val="both"/>
        <w:rPr>
          <w:color w:val="auto"/>
        </w:rPr>
      </w:pPr>
      <w:bookmarkStart w:id="20" w:name="_Toc101207657"/>
      <w:r w:rsidRPr="00CD484C">
        <w:rPr>
          <w:color w:val="auto"/>
        </w:rPr>
        <w:t>REQUISITOS ADIADOS</w:t>
      </w:r>
      <w:bookmarkEnd w:id="20"/>
    </w:p>
    <w:p w14:paraId="5AC433B4" w14:textId="77777777" w:rsidR="006D29C2" w:rsidRPr="006D29C2" w:rsidRDefault="006D29C2" w:rsidP="006D29C2"/>
    <w:p w14:paraId="695B5684" w14:textId="686DCDEB" w:rsidR="00425765" w:rsidRPr="002C048C" w:rsidRDefault="002C048C" w:rsidP="00816BA5">
      <w:pPr>
        <w:ind w:firstLine="720"/>
        <w:jc w:val="both"/>
        <w:rPr>
          <w:sz w:val="22"/>
          <w:szCs w:val="24"/>
        </w:rPr>
      </w:pPr>
      <w:r>
        <w:rPr>
          <w:sz w:val="22"/>
          <w:szCs w:val="24"/>
        </w:rPr>
        <w:t>O</w:t>
      </w:r>
      <w:r w:rsidR="005B7C63">
        <w:rPr>
          <w:sz w:val="22"/>
          <w:szCs w:val="24"/>
        </w:rPr>
        <w:t xml:space="preserve"> </w:t>
      </w:r>
      <w:r w:rsidR="005B7C63" w:rsidRPr="0023772A">
        <w:rPr>
          <w:sz w:val="22"/>
          <w:szCs w:val="24"/>
        </w:rPr>
        <w:t>m</w:t>
      </w:r>
      <w:r w:rsidR="0023772A" w:rsidRPr="0023772A">
        <w:rPr>
          <w:sz w:val="22"/>
          <w:szCs w:val="24"/>
        </w:rPr>
        <w:t>ó</w:t>
      </w:r>
      <w:r w:rsidR="005B7C63" w:rsidRPr="0023772A">
        <w:rPr>
          <w:sz w:val="22"/>
          <w:szCs w:val="24"/>
        </w:rPr>
        <w:t>dulo</w:t>
      </w:r>
      <w:r w:rsidR="005B7C63">
        <w:rPr>
          <w:sz w:val="22"/>
          <w:szCs w:val="24"/>
        </w:rPr>
        <w:t xml:space="preserve"> financeiro do sistema está adiado devido a sua complexidade e limitação de prazo para entrega de projeto</w:t>
      </w:r>
      <w:r>
        <w:rPr>
          <w:sz w:val="22"/>
          <w:szCs w:val="24"/>
        </w:rPr>
        <w:t>, incluindo o seguinte requisito dependente do módulo financeiro</w:t>
      </w:r>
    </w:p>
    <w:p w14:paraId="1379A517" w14:textId="13B4B8D2" w:rsidR="00A57807" w:rsidRPr="00816BA5" w:rsidRDefault="002C048C" w:rsidP="00A57807">
      <w:pPr>
        <w:pStyle w:val="Commarcadores"/>
        <w:rPr>
          <w:sz w:val="22"/>
          <w:szCs w:val="24"/>
        </w:rPr>
      </w:pPr>
      <w:bookmarkStart w:id="21" w:name="_Hlk98878019"/>
      <w:r w:rsidRPr="009E473F">
        <w:rPr>
          <w:b/>
          <w:sz w:val="22"/>
          <w:szCs w:val="24"/>
        </w:rPr>
        <w:t>RF_F03.</w:t>
      </w:r>
      <w:r w:rsidRPr="00DB549D">
        <w:rPr>
          <w:rFonts w:eastAsia="Arial"/>
        </w:rPr>
        <w:t xml:space="preserve"> </w:t>
      </w:r>
      <w:bookmarkEnd w:id="21"/>
      <w:r>
        <w:rPr>
          <w:sz w:val="22"/>
          <w:szCs w:val="24"/>
        </w:rPr>
        <w:t>Farmacêutico</w:t>
      </w:r>
      <w:r w:rsidRPr="009E473F">
        <w:rPr>
          <w:sz w:val="22"/>
          <w:szCs w:val="24"/>
        </w:rPr>
        <w:t xml:space="preserve"> - Gerenciar aquisições: O usuário realizará a documentação das aquisições dos produtos e materiais requisitados.</w:t>
      </w:r>
      <w:bookmarkStart w:id="22" w:name="_Toc101207658"/>
    </w:p>
    <w:p w14:paraId="03DA7032" w14:textId="77777777" w:rsidR="00885B77" w:rsidRDefault="00885B77" w:rsidP="00885B77">
      <w:pPr>
        <w:pStyle w:val="Ttulo2"/>
        <w:numPr>
          <w:ilvl w:val="0"/>
          <w:numId w:val="0"/>
        </w:numPr>
        <w:ind w:left="360"/>
        <w:rPr>
          <w:color w:val="auto"/>
          <w:sz w:val="28"/>
        </w:rPr>
      </w:pPr>
    </w:p>
    <w:p w14:paraId="213166A9" w14:textId="40B53C63" w:rsidR="006D3468" w:rsidRDefault="006E2289" w:rsidP="006D3468">
      <w:pPr>
        <w:pStyle w:val="Ttulo2"/>
        <w:rPr>
          <w:color w:val="auto"/>
          <w:sz w:val="28"/>
        </w:rPr>
      </w:pPr>
      <w:r w:rsidRPr="006E2289">
        <w:rPr>
          <w:color w:val="auto"/>
          <w:sz w:val="28"/>
        </w:rPr>
        <w:t>ANÁLISE ORIENTADA A OBJETOS</w:t>
      </w:r>
      <w:bookmarkEnd w:id="22"/>
    </w:p>
    <w:p w14:paraId="731D1239" w14:textId="77777777" w:rsidR="00885B77" w:rsidRDefault="00885B77" w:rsidP="00885B77">
      <w:pPr>
        <w:pStyle w:val="Ttulo2"/>
        <w:numPr>
          <w:ilvl w:val="0"/>
          <w:numId w:val="0"/>
        </w:numPr>
        <w:ind w:left="862"/>
        <w:jc w:val="both"/>
        <w:rPr>
          <w:color w:val="auto"/>
        </w:rPr>
      </w:pPr>
      <w:bookmarkStart w:id="23" w:name="_Toc101207659"/>
    </w:p>
    <w:p w14:paraId="5EEFD94E" w14:textId="64FD9C6E" w:rsidR="006E2289" w:rsidRDefault="006E2289" w:rsidP="00611CE0">
      <w:pPr>
        <w:pStyle w:val="Ttulo2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t>DIAGRAMA DE CASO DE USO</w:t>
      </w:r>
      <w:bookmarkEnd w:id="23"/>
    </w:p>
    <w:p w14:paraId="706721CB" w14:textId="3F884FEC" w:rsidR="00885B77" w:rsidRDefault="00885B77" w:rsidP="00885B77"/>
    <w:p w14:paraId="6B6EEF37" w14:textId="6D17018F" w:rsidR="00885B77" w:rsidRPr="00885B77" w:rsidRDefault="0043068E" w:rsidP="00885B77">
      <w:r>
        <w:rPr>
          <w:noProof/>
        </w:rPr>
        <mc:AlternateContent>
          <mc:Choice Requires="wpg">
            <w:drawing>
              <wp:inline distT="0" distB="0" distL="0" distR="0" wp14:anchorId="26A3B786" wp14:editId="33226B5E">
                <wp:extent cx="5703570" cy="5685155"/>
                <wp:effectExtent l="0" t="0" r="0" b="0"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3570" cy="5685155"/>
                          <a:chOff x="0" y="0"/>
                          <a:chExt cx="5703570" cy="5685155"/>
                        </a:xfrm>
                      </wpg:grpSpPr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3570" cy="568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6" name="Agrupar 46"/>
                        <wpg:cNvGrpSpPr/>
                        <wpg:grpSpPr>
                          <a:xfrm>
                            <a:off x="1033670" y="190831"/>
                            <a:ext cx="1548682" cy="4978400"/>
                            <a:chOff x="0" y="0"/>
                            <a:chExt cx="1548682" cy="4978400"/>
                          </a:xfrm>
                        </wpg:grpSpPr>
                        <wps:wsp>
                          <wps:cNvPr id="29" name="Conector de Seta Reta 29"/>
                          <wps:cNvCnPr/>
                          <wps:spPr>
                            <a:xfrm flipV="1">
                              <a:off x="0" y="1962150"/>
                              <a:ext cx="1433513" cy="553720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Conector de Seta Reta 30"/>
                          <wps:cNvCnPr/>
                          <wps:spPr>
                            <a:xfrm flipV="1">
                              <a:off x="9525" y="2266950"/>
                              <a:ext cx="1423670" cy="286385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Conector de Seta Reta 31"/>
                          <wps:cNvCnPr/>
                          <wps:spPr>
                            <a:xfrm flipV="1">
                              <a:off x="19050" y="2543175"/>
                              <a:ext cx="1414145" cy="70485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de Seta Reta 32"/>
                          <wps:cNvCnPr/>
                          <wps:spPr>
                            <a:xfrm>
                              <a:off x="19050" y="2676525"/>
                              <a:ext cx="1414462" cy="157480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Conector de Seta Reta 35"/>
                          <wps:cNvCnPr/>
                          <wps:spPr>
                            <a:xfrm flipV="1">
                              <a:off x="133350" y="0"/>
                              <a:ext cx="1415332" cy="301322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Conector de Seta Reta 36"/>
                          <wps:cNvCnPr/>
                          <wps:spPr>
                            <a:xfrm flipV="1">
                              <a:off x="142875" y="295275"/>
                              <a:ext cx="1379220" cy="95250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Conector de Seta Reta 37"/>
                          <wps:cNvCnPr/>
                          <wps:spPr>
                            <a:xfrm>
                              <a:off x="142875" y="447675"/>
                              <a:ext cx="1387503" cy="127221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Conector de Seta Reta 38"/>
                          <wps:cNvCnPr/>
                          <wps:spPr>
                            <a:xfrm>
                              <a:off x="133350" y="523875"/>
                              <a:ext cx="1407381" cy="337930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Conector de Seta Reta 39"/>
                          <wps:cNvCnPr/>
                          <wps:spPr>
                            <a:xfrm>
                              <a:off x="28575" y="2733675"/>
                              <a:ext cx="1409383" cy="385762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Conector de Seta Reta 41"/>
                          <wps:cNvCnPr/>
                          <wps:spPr>
                            <a:xfrm>
                              <a:off x="28575" y="2790825"/>
                              <a:ext cx="1390219" cy="612358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Conector de Seta Reta 43"/>
                          <wps:cNvCnPr/>
                          <wps:spPr>
                            <a:xfrm flipV="1">
                              <a:off x="47625" y="4686300"/>
                              <a:ext cx="1391698" cy="112675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Conector de Seta Reta 44"/>
                          <wps:cNvCnPr/>
                          <wps:spPr>
                            <a:xfrm>
                              <a:off x="38100" y="4867275"/>
                              <a:ext cx="1392555" cy="111125"/>
                            </a:xfrm>
                            <a:prstGeom prst="straightConnector1">
                              <a:avLst/>
                            </a:prstGeom>
                            <a:ln w="3175">
                              <a:tailEnd type="stealt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A614CC" id="Agrupar 48" o:spid="_x0000_s1026" style="width:449.1pt;height:447.65pt;mso-position-horizontal-relative:char;mso-position-vertical-relative:line" coordsize="57035,56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7" type="#_x0000_t75" style="position:absolute;width:57035;height:56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">
                  <v:imagedata r:id="rId13" o:title=""/>
                </v:shape>
                <v:group id="Agrupar 46" o:spid="_x0000_s1028" style="position:absolute;left:10336;top:1908;width:15487;height:49784" coordsize="15486,49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29" o:spid="_x0000_s1029" type="#_x0000_t32" style="position:absolute;top:19621;width:14335;height:55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" strokecolor="black [3200]" strokeweight=".25pt">
                    <v:stroke endarrow="classic" joinstyle="miter"/>
                  </v:shape>
                  <v:shape id="Conector de Seta Reta 30" o:spid="_x0000_s1030" type="#_x0000_t32" style="position:absolute;left:95;top:22669;width:14236;height:28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" strokecolor="black [3200]" strokeweight=".25pt">
                    <v:stroke endarrow="classic" joinstyle="miter"/>
                  </v:shape>
                  <v:shape id="Conector de Seta Reta 31" o:spid="_x0000_s1031" type="#_x0000_t32" style="position:absolute;left:190;top:25431;width:14141;height:7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" strokecolor="black [3200]" strokeweight=".25pt">
                    <v:stroke endarrow="classic" joinstyle="miter"/>
                  </v:shape>
                  <v:shape id="Conector de Seta Reta 32" o:spid="_x0000_s1032" type="#_x0000_t32" style="position:absolute;left:190;top:26765;width:14145;height:15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" strokecolor="black [3200]" strokeweight=".25pt">
                    <v:stroke endarrow="classic" joinstyle="miter"/>
                  </v:shape>
                  <v:shape id="Conector de Seta Reta 35" o:spid="_x0000_s1033" type="#_x0000_t32" style="position:absolute;left:1333;width:14153;height:30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" strokecolor="black [3200]" strokeweight=".25pt">
                    <v:stroke endarrow="classic" joinstyle="miter"/>
                  </v:shape>
                  <v:shape id="Conector de Seta Reta 36" o:spid="_x0000_s1034" type="#_x0000_t32" style="position:absolute;left:1428;top:2952;width:13792;height:9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" strokecolor="black [3200]" strokeweight=".25pt">
                    <v:stroke endarrow="classic" joinstyle="miter"/>
                  </v:shape>
                  <v:shape id="Conector de Seta Reta 37" o:spid="_x0000_s1035" type="#_x0000_t32" style="position:absolute;left:1428;top:4476;width:13875;height:12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" strokecolor="black [3200]" strokeweight=".25pt">
                    <v:stroke endarrow="classic" joinstyle="miter"/>
                  </v:shape>
                  <v:shape id="Conector de Seta Reta 38" o:spid="_x0000_s1036" type="#_x0000_t32" style="position:absolute;left:1333;top:5238;width:14074;height:3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" strokecolor="black [3200]" strokeweight=".25pt">
                    <v:stroke endarrow="classic" joinstyle="miter"/>
                  </v:shape>
                  <v:shape id="Conector de Seta Reta 39" o:spid="_x0000_s1037" type="#_x0000_t32" style="position:absolute;left:285;top:27336;width:14094;height:3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" strokecolor="black [3200]" strokeweight=".25pt">
                    <v:stroke endarrow="classic" joinstyle="miter"/>
                  </v:shape>
                  <v:shape id="Conector de Seta Reta 41" o:spid="_x0000_s1038" type="#_x0000_t32" style="position:absolute;left:285;top:27908;width:13902;height:61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" strokecolor="black [3200]" strokeweight=".25pt">
                    <v:stroke endarrow="classic" joinstyle="miter"/>
                  </v:shape>
                  <v:shape id="Conector de Seta Reta 43" o:spid="_x0000_s1039" type="#_x0000_t32" style="position:absolute;left:476;top:46863;width:13917;height:11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" strokecolor="black [3200]" strokeweight=".25pt">
                    <v:stroke endarrow="classic" joinstyle="miter"/>
                  </v:shape>
                  <v:shape id="Conector de Seta Reta 44" o:spid="_x0000_s1040" type="#_x0000_t32" style="position:absolute;left:381;top:48672;width:13925;height:11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" strokecolor="black [3200]" strokeweight=".25pt">
                    <v:stroke endarrow="classic" joinstyle="miter"/>
                  </v:shape>
                </v:group>
                <w10:anchorlock/>
              </v:group>
            </w:pict>
          </mc:Fallback>
        </mc:AlternateContent>
      </w:r>
    </w:p>
    <w:p w14:paraId="75B6BEB8" w14:textId="77777777" w:rsidR="00425765" w:rsidRPr="00A85916" w:rsidRDefault="00425765" w:rsidP="00A85916">
      <w:bookmarkStart w:id="24" w:name="_Toc101207660"/>
    </w:p>
    <w:p w14:paraId="7A53520E" w14:textId="388E1933" w:rsidR="00A80104" w:rsidRDefault="002A3170" w:rsidP="00885B77">
      <w:pPr>
        <w:pStyle w:val="Ttulo2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t>ESPECIFICAÇÕES DE CASO DE U</w:t>
      </w:r>
      <w:r w:rsidR="003C3A8A">
        <w:rPr>
          <w:color w:val="auto"/>
        </w:rPr>
        <w:t>SO</w:t>
      </w:r>
      <w:bookmarkEnd w:id="24"/>
    </w:p>
    <w:p w14:paraId="46E3EE37" w14:textId="42A046BE" w:rsidR="00A80104" w:rsidRPr="00A80104" w:rsidRDefault="00A80104" w:rsidP="00A80104">
      <w:pPr>
        <w:spacing w:line="240" w:lineRule="auto"/>
      </w:pPr>
    </w:p>
    <w:p w14:paraId="5FA57A88" w14:textId="465558DA" w:rsidR="00E023B6" w:rsidRPr="00A85916" w:rsidRDefault="00E023B6" w:rsidP="00A85916">
      <w:pPr>
        <w:pStyle w:val="PargrafodaLista"/>
        <w:numPr>
          <w:ilvl w:val="0"/>
          <w:numId w:val="19"/>
        </w:numPr>
        <w:spacing w:line="276" w:lineRule="auto"/>
        <w:rPr>
          <w:sz w:val="20"/>
          <w:szCs w:val="21"/>
        </w:rPr>
      </w:pPr>
      <w:r w:rsidRPr="00A85916">
        <w:rPr>
          <w:sz w:val="20"/>
          <w:szCs w:val="21"/>
        </w:rPr>
        <w:t>Requisito: RF_F01 – Gerenciar Ficha do Paciente</w:t>
      </w:r>
      <w:r w:rsidR="004B5C93">
        <w:rPr>
          <w:sz w:val="20"/>
          <w:szCs w:val="21"/>
        </w:rPr>
        <w:t xml:space="preserve"> </w:t>
      </w:r>
    </w:p>
    <w:p w14:paraId="40051019" w14:textId="6E30F0EA" w:rsidR="00A85916" w:rsidRDefault="00A85916" w:rsidP="00A85916">
      <w:pPr>
        <w:pStyle w:val="PargrafodaLista"/>
        <w:spacing w:line="276" w:lineRule="auto"/>
        <w:ind w:left="360"/>
      </w:pPr>
    </w:p>
    <w:p w14:paraId="3FF6BD5A" w14:textId="1D477536" w:rsidR="00A85916" w:rsidRDefault="00E023B6" w:rsidP="00A85916">
      <w:pPr>
        <w:spacing w:line="240" w:lineRule="auto"/>
        <w:ind w:left="360"/>
      </w:pPr>
      <w:r>
        <w:t>Ator Principal: Profissional da saúde</w:t>
      </w:r>
    </w:p>
    <w:p w14:paraId="32397569" w14:textId="77777777" w:rsidR="00E023B6" w:rsidRDefault="00E023B6" w:rsidP="00A85916">
      <w:pPr>
        <w:spacing w:line="240" w:lineRule="auto"/>
        <w:ind w:left="360"/>
      </w:pPr>
      <w:r>
        <w:t xml:space="preserve">Pré-condição: </w:t>
      </w:r>
    </w:p>
    <w:p w14:paraId="6159FC15" w14:textId="77777777" w:rsidR="00E023B6" w:rsidRDefault="00E023B6" w:rsidP="00A85916">
      <w:pPr>
        <w:spacing w:line="240" w:lineRule="auto"/>
        <w:ind w:left="360"/>
      </w:pPr>
      <w:r>
        <w:t>Paciente estar cadastrado no sistema</w:t>
      </w:r>
    </w:p>
    <w:p w14:paraId="5428A1A5" w14:textId="77777777" w:rsidR="00E023B6" w:rsidRDefault="00E023B6" w:rsidP="00A85916">
      <w:pPr>
        <w:spacing w:line="240" w:lineRule="auto"/>
        <w:ind w:left="360"/>
      </w:pPr>
      <w:r>
        <w:lastRenderedPageBreak/>
        <w:t xml:space="preserve">Pós-condição: </w:t>
      </w:r>
    </w:p>
    <w:p w14:paraId="2212B421" w14:textId="77763BA4" w:rsidR="004B5C93" w:rsidRDefault="00E023B6" w:rsidP="004B5C93">
      <w:pPr>
        <w:spacing w:line="240" w:lineRule="auto"/>
        <w:ind w:left="360"/>
      </w:pPr>
      <w:r>
        <w:t xml:space="preserve">Atualizar </w:t>
      </w:r>
      <w:r w:rsidR="00324D12">
        <w:t>fichas</w:t>
      </w:r>
      <w:r>
        <w:t xml:space="preserve"> registrad</w:t>
      </w:r>
      <w:r w:rsidR="00324D12">
        <w:t>a</w:t>
      </w:r>
      <w:r>
        <w:t>s no sistema</w:t>
      </w:r>
    </w:p>
    <w:p w14:paraId="09A0EF21" w14:textId="77777777" w:rsidR="00A85916" w:rsidRDefault="00A85916" w:rsidP="00A85916">
      <w:pPr>
        <w:spacing w:line="240" w:lineRule="auto"/>
        <w:ind w:left="360"/>
      </w:pPr>
    </w:p>
    <w:p w14:paraId="409415BB" w14:textId="77777777" w:rsidR="00E023B6" w:rsidRDefault="00E023B6" w:rsidP="00A85916">
      <w:pPr>
        <w:spacing w:line="276" w:lineRule="auto"/>
        <w:ind w:left="360"/>
      </w:pPr>
      <w:r>
        <w:t>Fluxo Principal:</w:t>
      </w:r>
    </w:p>
    <w:p w14:paraId="0C1270F7" w14:textId="58947B41" w:rsidR="00E023B6" w:rsidRDefault="00E023B6" w:rsidP="00A85916">
      <w:pPr>
        <w:pStyle w:val="PargrafodaLista"/>
        <w:numPr>
          <w:ilvl w:val="0"/>
          <w:numId w:val="10"/>
        </w:numPr>
        <w:spacing w:line="360" w:lineRule="auto"/>
        <w:ind w:left="1080"/>
      </w:pPr>
      <w:r>
        <w:t>O profissional da saúde insere a data de nascimento do paciente para pesquisar o cadastro no sistema</w:t>
      </w:r>
    </w:p>
    <w:p w14:paraId="3A8478E4" w14:textId="53495C41" w:rsidR="00E023B6" w:rsidRDefault="00E023B6" w:rsidP="00A85916">
      <w:pPr>
        <w:pStyle w:val="PargrafodaLista"/>
        <w:numPr>
          <w:ilvl w:val="0"/>
          <w:numId w:val="10"/>
        </w:numPr>
        <w:spacing w:line="360" w:lineRule="auto"/>
        <w:ind w:left="1080"/>
      </w:pPr>
      <w:r>
        <w:t>O sistema retorna a lista de pacientes registrados</w:t>
      </w:r>
    </w:p>
    <w:p w14:paraId="70D2E8B8" w14:textId="55586BD9" w:rsidR="00E023B6" w:rsidRDefault="00E023B6" w:rsidP="00A85916">
      <w:pPr>
        <w:pStyle w:val="PargrafodaLista"/>
        <w:numPr>
          <w:ilvl w:val="0"/>
          <w:numId w:val="12"/>
        </w:numPr>
        <w:spacing w:line="360" w:lineRule="auto"/>
        <w:ind w:left="1440"/>
      </w:pPr>
      <w:r>
        <w:t>Caso o sistema não achar nenhum paciente com a data de nascimento informada, retornará uma mensagem de erro: “Nenhum registro encontrado na data inserida”</w:t>
      </w:r>
    </w:p>
    <w:p w14:paraId="1AB8C2FD" w14:textId="1B817995" w:rsidR="00055215" w:rsidRDefault="00E023B6" w:rsidP="00A85916">
      <w:pPr>
        <w:pStyle w:val="PargrafodaLista"/>
        <w:numPr>
          <w:ilvl w:val="0"/>
          <w:numId w:val="10"/>
        </w:numPr>
        <w:spacing w:line="360" w:lineRule="auto"/>
        <w:ind w:left="1080"/>
      </w:pPr>
      <w:r>
        <w:t>O profissional da saúde seleciona o paciente pretendid</w:t>
      </w:r>
      <w:r w:rsidR="00B9036F">
        <w:t>o</w:t>
      </w:r>
    </w:p>
    <w:p w14:paraId="6ADAB0ED" w14:textId="77777777" w:rsidR="00CC4AF6" w:rsidRDefault="00E023B6" w:rsidP="00A85916">
      <w:pPr>
        <w:pStyle w:val="PargrafodaLista"/>
        <w:numPr>
          <w:ilvl w:val="0"/>
          <w:numId w:val="15"/>
        </w:numPr>
        <w:spacing w:line="360" w:lineRule="auto"/>
        <w:ind w:left="1440"/>
      </w:pPr>
      <w:r>
        <w:t xml:space="preserve">Caso paciente não </w:t>
      </w:r>
      <w:r w:rsidR="00B9036F">
        <w:t xml:space="preserve">tenha </w:t>
      </w:r>
      <w:r w:rsidR="00FD79B7">
        <w:t>nenhuma</w:t>
      </w:r>
      <w:r w:rsidR="00B9036F">
        <w:t xml:space="preserve"> ficha </w:t>
      </w:r>
      <w:r>
        <w:t>cadastrad</w:t>
      </w:r>
      <w:r w:rsidR="00B9036F">
        <w:t>a</w:t>
      </w:r>
      <w:r>
        <w:t xml:space="preserve">, o </w:t>
      </w:r>
      <w:r w:rsidR="00FD79B7">
        <w:t xml:space="preserve">sistema retornará uma mensagem </w:t>
      </w:r>
      <w:r>
        <w:t>“</w:t>
      </w:r>
      <w:r w:rsidR="00FD79B7">
        <w:t>Registro de paciente selecionado não contém nenhuma ficha</w:t>
      </w:r>
      <w:r>
        <w:t>”</w:t>
      </w:r>
    </w:p>
    <w:p w14:paraId="2A4261CE" w14:textId="2B8D8A6C" w:rsidR="00CC4AF6" w:rsidRDefault="00CC4AF6" w:rsidP="00A85916">
      <w:pPr>
        <w:pStyle w:val="PargrafodaLista"/>
        <w:numPr>
          <w:ilvl w:val="0"/>
          <w:numId w:val="10"/>
        </w:numPr>
        <w:spacing w:line="360" w:lineRule="auto"/>
        <w:ind w:left="1080"/>
      </w:pPr>
      <w:r>
        <w:t xml:space="preserve">O sistema retorna a lista de fichas existentes e </w:t>
      </w:r>
      <w:r w:rsidR="006E4250">
        <w:t>três</w:t>
      </w:r>
      <w:r>
        <w:t xml:space="preserve"> opções: “Criar Nova Ficha” e “Alterar Ficha Existente” </w:t>
      </w:r>
      <w:r w:rsidR="006E4250">
        <w:t>/ “</w:t>
      </w:r>
      <w:r w:rsidR="00A95F81">
        <w:t>Deletar</w:t>
      </w:r>
      <w:r w:rsidR="006E4250">
        <w:t xml:space="preserve"> Ficha Existente” </w:t>
      </w:r>
      <w:r>
        <w:t>se o paciente tiver fichas disponíveis.</w:t>
      </w:r>
    </w:p>
    <w:p w14:paraId="3EE1A3E0" w14:textId="03B30175" w:rsidR="00B9036F" w:rsidRDefault="00B9036F" w:rsidP="00A85916">
      <w:pPr>
        <w:pStyle w:val="PargrafodaLista"/>
        <w:numPr>
          <w:ilvl w:val="0"/>
          <w:numId w:val="11"/>
        </w:numPr>
        <w:spacing w:line="360" w:lineRule="auto"/>
        <w:ind w:left="1440"/>
      </w:pPr>
      <w:r>
        <w:t xml:space="preserve">Caso </w:t>
      </w:r>
      <w:r w:rsidR="00281A62">
        <w:t xml:space="preserve">o profissional da saúde deseje </w:t>
      </w:r>
      <w:r w:rsidR="00CC4AF6">
        <w:t>realizar a criação de um novo registro</w:t>
      </w:r>
      <w:r>
        <w:t>, poderá apertar o botão de “</w:t>
      </w:r>
      <w:r w:rsidR="00CC4AF6">
        <w:t xml:space="preserve">Criar </w:t>
      </w:r>
      <w:r>
        <w:t>Nova Ficha”</w:t>
      </w:r>
      <w:r w:rsidR="00CC4AF6">
        <w:t xml:space="preserve"> </w:t>
      </w:r>
    </w:p>
    <w:p w14:paraId="212B04AE" w14:textId="68A5AC20" w:rsidR="00CC4AF6" w:rsidRDefault="00CC4AF6" w:rsidP="00A85916">
      <w:pPr>
        <w:pStyle w:val="PargrafodaLista"/>
        <w:numPr>
          <w:ilvl w:val="0"/>
          <w:numId w:val="13"/>
        </w:numPr>
        <w:spacing w:line="360" w:lineRule="auto"/>
        <w:ind w:left="1713"/>
      </w:pPr>
      <w:r>
        <w:t xml:space="preserve">O sistema </w:t>
      </w:r>
      <w:r w:rsidR="0028429C">
        <w:t>mostrará</w:t>
      </w:r>
      <w:r>
        <w:t xml:space="preserve"> a opção </w:t>
      </w:r>
      <w:r w:rsidR="0028429C">
        <w:t xml:space="preserve">para </w:t>
      </w:r>
      <w:r>
        <w:t>escolh</w:t>
      </w:r>
      <w:r w:rsidR="0028429C">
        <w:t>a</w:t>
      </w:r>
      <w:r>
        <w:t xml:space="preserve"> </w:t>
      </w:r>
      <w:r w:rsidR="0028429C">
        <w:t>d</w:t>
      </w:r>
      <w:r>
        <w:t>o tipo de ficha criada ser consulta ou internação</w:t>
      </w:r>
    </w:p>
    <w:p w14:paraId="026D977E" w14:textId="4A6EA6BB" w:rsidR="00E023B6" w:rsidRPr="00D17AD5" w:rsidRDefault="0028429C" w:rsidP="00A85916">
      <w:pPr>
        <w:pStyle w:val="PargrafodaLista"/>
        <w:numPr>
          <w:ilvl w:val="0"/>
          <w:numId w:val="13"/>
        </w:numPr>
        <w:spacing w:line="360" w:lineRule="auto"/>
        <w:ind w:left="1713"/>
      </w:pPr>
      <w:r>
        <w:t xml:space="preserve">Caso o profissional da saúde escolher consulta, o </w:t>
      </w:r>
      <w:r w:rsidR="00E023B6">
        <w:t xml:space="preserve">sistema apresentará um formulário para cadastro com os seguintes dados; </w:t>
      </w:r>
      <w:r w:rsidR="00055215">
        <w:t xml:space="preserve">número do atendimento, </w:t>
      </w:r>
      <w:r w:rsidR="00E023B6" w:rsidRPr="00A213FC">
        <w:t>nome</w:t>
      </w:r>
      <w:r w:rsidR="00281A62">
        <w:t xml:space="preserve"> </w:t>
      </w:r>
      <w:r w:rsidR="00D17AD5">
        <w:t>do paciente</w:t>
      </w:r>
      <w:r w:rsidR="00E023B6" w:rsidRPr="00A213FC">
        <w:t xml:space="preserve">, </w:t>
      </w:r>
      <w:r w:rsidR="001947BB">
        <w:t>idade,</w:t>
      </w:r>
      <w:r w:rsidR="009747B3">
        <w:t xml:space="preserve"> </w:t>
      </w:r>
      <w:r w:rsidR="009747B3" w:rsidRPr="009747B3">
        <w:t>convênio,</w:t>
      </w:r>
      <w:r w:rsidR="001947BB">
        <w:t xml:space="preserve"> diagnóstico, medicamentos</w:t>
      </w:r>
      <w:r>
        <w:t xml:space="preserve"> e autorização</w:t>
      </w:r>
    </w:p>
    <w:p w14:paraId="2E46B2F0" w14:textId="7A380260" w:rsidR="00D17AD5" w:rsidRDefault="00D17AD5" w:rsidP="00A85916">
      <w:pPr>
        <w:pStyle w:val="PargrafodaLista"/>
        <w:numPr>
          <w:ilvl w:val="0"/>
          <w:numId w:val="13"/>
        </w:numPr>
        <w:spacing w:line="360" w:lineRule="auto"/>
        <w:ind w:left="1713"/>
      </w:pPr>
      <w:r>
        <w:t xml:space="preserve">Caso o profissional da saúde escolher internação, o sistema apresentará um formulário para cadastro com os seguintes dados; número da internação, </w:t>
      </w:r>
      <w:r w:rsidRPr="00A213FC">
        <w:t>nome</w:t>
      </w:r>
      <w:r>
        <w:t xml:space="preserve"> do paciente</w:t>
      </w:r>
      <w:r w:rsidRPr="00A213FC">
        <w:t xml:space="preserve">, </w:t>
      </w:r>
      <w:r>
        <w:t>idade,</w:t>
      </w:r>
      <w:r w:rsidR="009747B3" w:rsidRPr="009747B3">
        <w:t xml:space="preserve"> convênio,</w:t>
      </w:r>
      <w:r>
        <w:t xml:space="preserve"> leito, diagnóstico, data de prescrição, dietas, soros e medicamentos, vias e posologia, horários, observações e autorização.  </w:t>
      </w:r>
      <w:r w:rsidRPr="00055215">
        <w:rPr>
          <w:strike/>
          <w:color w:val="808080" w:themeColor="background1" w:themeShade="80"/>
          <w:sz w:val="16"/>
          <w:szCs w:val="18"/>
        </w:rPr>
        <w:t xml:space="preserve"> </w:t>
      </w:r>
    </w:p>
    <w:p w14:paraId="5068DB17" w14:textId="64E8C578" w:rsidR="00CE445F" w:rsidRDefault="00E023B6" w:rsidP="00A85916">
      <w:pPr>
        <w:pStyle w:val="PargrafodaLista"/>
        <w:numPr>
          <w:ilvl w:val="0"/>
          <w:numId w:val="13"/>
        </w:numPr>
        <w:spacing w:line="360" w:lineRule="auto"/>
        <w:ind w:left="1713"/>
      </w:pPr>
      <w:r>
        <w:t>O profissional da saúde preenche os dados d</w:t>
      </w:r>
      <w:r w:rsidR="00D17AD5">
        <w:t>o</w:t>
      </w:r>
      <w:r>
        <w:t xml:space="preserve"> paciente e</w:t>
      </w:r>
      <w:r w:rsidR="0079138C">
        <w:t xml:space="preserve"> depois clica no botão</w:t>
      </w:r>
      <w:r>
        <w:t xml:space="preserve"> </w:t>
      </w:r>
      <w:r w:rsidR="00565863">
        <w:t>“</w:t>
      </w:r>
      <w:r w:rsidR="00157A91">
        <w:t>Confirmar</w:t>
      </w:r>
      <w:r w:rsidR="00565863">
        <w:t xml:space="preserve"> Dados”</w:t>
      </w:r>
      <w:r w:rsidR="00D17AD5">
        <w:t>.</w:t>
      </w:r>
    </w:p>
    <w:p w14:paraId="6523F20E" w14:textId="492BF8C5" w:rsidR="00157A91" w:rsidRDefault="00157A91" w:rsidP="00A85916">
      <w:pPr>
        <w:pStyle w:val="PargrafodaLista"/>
        <w:numPr>
          <w:ilvl w:val="0"/>
          <w:numId w:val="13"/>
        </w:numPr>
        <w:spacing w:line="360" w:lineRule="auto"/>
        <w:ind w:left="1713"/>
      </w:pPr>
      <w:r>
        <w:t>O sistema deverá emitir a nova ficha na lista do paciente.</w:t>
      </w:r>
    </w:p>
    <w:p w14:paraId="150DD88C" w14:textId="054BA6EC" w:rsidR="0079138C" w:rsidRDefault="0079138C" w:rsidP="00A85916">
      <w:pPr>
        <w:pStyle w:val="PargrafodaLista"/>
        <w:numPr>
          <w:ilvl w:val="0"/>
          <w:numId w:val="11"/>
        </w:numPr>
        <w:spacing w:line="360" w:lineRule="auto"/>
        <w:ind w:left="1440"/>
      </w:pPr>
      <w:r>
        <w:t>Caso o profissional deseje realizar a alteração de um registro já criado, poderá</w:t>
      </w:r>
      <w:r w:rsidR="00E023B6">
        <w:t xml:space="preserve"> </w:t>
      </w:r>
      <w:r>
        <w:t>selecionar uma ficha disponível na lista e apertar no botão de “Alterar Ficha Existente”</w:t>
      </w:r>
    </w:p>
    <w:p w14:paraId="617A40A4" w14:textId="36F38904" w:rsidR="0079138C" w:rsidRDefault="0079138C" w:rsidP="00A85916">
      <w:pPr>
        <w:pStyle w:val="PargrafodaLista"/>
        <w:numPr>
          <w:ilvl w:val="0"/>
          <w:numId w:val="17"/>
        </w:numPr>
        <w:spacing w:line="360" w:lineRule="auto"/>
        <w:ind w:left="1713"/>
      </w:pPr>
      <w:r>
        <w:t xml:space="preserve">O profissional da saúde </w:t>
      </w:r>
      <w:r w:rsidR="00CE445F">
        <w:t>altera</w:t>
      </w:r>
      <w:r>
        <w:t xml:space="preserve"> os dados do paciente</w:t>
      </w:r>
      <w:r w:rsidR="00CE445F">
        <w:t xml:space="preserve"> necessários</w:t>
      </w:r>
      <w:r>
        <w:t xml:space="preserve"> e depois clica no botão “</w:t>
      </w:r>
      <w:r w:rsidR="00157A91">
        <w:t>Confirmar</w:t>
      </w:r>
      <w:r>
        <w:t xml:space="preserve"> Dados”</w:t>
      </w:r>
    </w:p>
    <w:p w14:paraId="576A4A21" w14:textId="02E56623" w:rsidR="004154C7" w:rsidRDefault="00157A91" w:rsidP="00A85916">
      <w:pPr>
        <w:pStyle w:val="PargrafodaLista"/>
        <w:numPr>
          <w:ilvl w:val="0"/>
          <w:numId w:val="17"/>
        </w:numPr>
        <w:spacing w:line="360" w:lineRule="auto"/>
        <w:ind w:left="1713"/>
      </w:pPr>
      <w:r>
        <w:t>O sistema deverá atualizar os dados alterados na ficha selecionada.</w:t>
      </w:r>
    </w:p>
    <w:p w14:paraId="5D541507" w14:textId="38AF5821" w:rsidR="006E4250" w:rsidRDefault="006E4250" w:rsidP="00A85916">
      <w:pPr>
        <w:pStyle w:val="PargrafodaLista"/>
        <w:numPr>
          <w:ilvl w:val="0"/>
          <w:numId w:val="11"/>
        </w:numPr>
        <w:spacing w:line="360" w:lineRule="auto"/>
        <w:ind w:left="1440"/>
      </w:pPr>
      <w:r>
        <w:t>Caso o profissional deseje excluir um registro já criado, poderá selecionar uma ficha disponível na lista e apertar no botão de “</w:t>
      </w:r>
      <w:r w:rsidR="00A95F81">
        <w:t>Deletar</w:t>
      </w:r>
      <w:r>
        <w:t xml:space="preserve"> Ficha Existente”</w:t>
      </w:r>
    </w:p>
    <w:p w14:paraId="39D4B584" w14:textId="4DAB6B58" w:rsidR="009A666A" w:rsidRDefault="00A70772" w:rsidP="00A85916">
      <w:pPr>
        <w:pStyle w:val="PargrafodaLista"/>
        <w:numPr>
          <w:ilvl w:val="0"/>
          <w:numId w:val="16"/>
        </w:numPr>
        <w:spacing w:line="360" w:lineRule="auto"/>
        <w:ind w:left="1713"/>
      </w:pPr>
      <w:r>
        <w:t xml:space="preserve">O </w:t>
      </w:r>
      <w:r w:rsidR="009A666A">
        <w:t xml:space="preserve">sistema </w:t>
      </w:r>
      <w:r>
        <w:t>retorna uma mensagem pedindo a confirmação da ação</w:t>
      </w:r>
    </w:p>
    <w:p w14:paraId="7DB783DB" w14:textId="2F6AA06D" w:rsidR="006E4250" w:rsidRDefault="006E4250" w:rsidP="00A85916">
      <w:pPr>
        <w:pStyle w:val="PargrafodaLista"/>
        <w:numPr>
          <w:ilvl w:val="0"/>
          <w:numId w:val="16"/>
        </w:numPr>
        <w:spacing w:line="360" w:lineRule="auto"/>
        <w:ind w:left="1713"/>
      </w:pPr>
      <w:r>
        <w:t>O profissional clica no botão “Confirmar Deletar”</w:t>
      </w:r>
    </w:p>
    <w:p w14:paraId="28284AD1" w14:textId="053D335D" w:rsidR="00A85916" w:rsidRDefault="006E4250" w:rsidP="00A85916">
      <w:pPr>
        <w:pStyle w:val="PargrafodaLista"/>
        <w:numPr>
          <w:ilvl w:val="0"/>
          <w:numId w:val="16"/>
        </w:numPr>
        <w:spacing w:line="360" w:lineRule="auto"/>
        <w:ind w:left="1713"/>
      </w:pPr>
      <w:r>
        <w:t xml:space="preserve">O sistema deverá </w:t>
      </w:r>
      <w:r w:rsidR="000D15D6">
        <w:t>transferir</w:t>
      </w:r>
      <w:r>
        <w:t xml:space="preserve"> o</w:t>
      </w:r>
      <w:r w:rsidR="009A666A">
        <w:t>s dados</w:t>
      </w:r>
      <w:r>
        <w:t xml:space="preserve"> </w:t>
      </w:r>
      <w:r w:rsidR="009A666A">
        <w:t>d</w:t>
      </w:r>
      <w:r>
        <w:t>a ficha selecionada</w:t>
      </w:r>
      <w:r w:rsidR="00A945CC">
        <w:t xml:space="preserve"> na lista do paciente</w:t>
      </w:r>
      <w:r w:rsidR="000D15D6">
        <w:t xml:space="preserve"> para a lista de fichas inativas e desabilitar a visibilidade</w:t>
      </w:r>
      <w:r>
        <w:t>.</w:t>
      </w:r>
    </w:p>
    <w:p w14:paraId="0183506B" w14:textId="37F07FD8" w:rsidR="00A85916" w:rsidRDefault="00A85916" w:rsidP="00A80104">
      <w:pPr>
        <w:pStyle w:val="PargrafodaLista"/>
        <w:ind w:left="1353"/>
      </w:pPr>
    </w:p>
    <w:p w14:paraId="20654E7F" w14:textId="477CBB3F" w:rsidR="00A85916" w:rsidRDefault="00A85916" w:rsidP="00A80104">
      <w:pPr>
        <w:pStyle w:val="PargrafodaLista"/>
        <w:ind w:left="1353"/>
      </w:pPr>
    </w:p>
    <w:p w14:paraId="17283083" w14:textId="6DB32371" w:rsidR="005404C6" w:rsidRDefault="005404C6" w:rsidP="00A80104">
      <w:pPr>
        <w:pStyle w:val="PargrafodaLista"/>
        <w:ind w:left="1353"/>
      </w:pPr>
    </w:p>
    <w:p w14:paraId="0C638AFC" w14:textId="61D78C6F" w:rsidR="005404C6" w:rsidRDefault="005404C6" w:rsidP="00A80104">
      <w:pPr>
        <w:pStyle w:val="PargrafodaLista"/>
        <w:ind w:left="1353"/>
      </w:pPr>
    </w:p>
    <w:p w14:paraId="25336295" w14:textId="3F59A2F4" w:rsidR="005404C6" w:rsidRDefault="005404C6" w:rsidP="00A80104">
      <w:pPr>
        <w:pStyle w:val="PargrafodaLista"/>
        <w:ind w:left="1353"/>
      </w:pPr>
    </w:p>
    <w:p w14:paraId="6CCD46A6" w14:textId="1A1C509C" w:rsidR="005404C6" w:rsidRDefault="005404C6" w:rsidP="00A80104">
      <w:pPr>
        <w:pStyle w:val="PargrafodaLista"/>
        <w:ind w:left="1353"/>
      </w:pPr>
    </w:p>
    <w:p w14:paraId="4B4D1F5A" w14:textId="68B89FC0" w:rsidR="005404C6" w:rsidRDefault="005404C6" w:rsidP="00A80104">
      <w:pPr>
        <w:pStyle w:val="PargrafodaLista"/>
        <w:ind w:left="1353"/>
      </w:pPr>
    </w:p>
    <w:p w14:paraId="0DD583B6" w14:textId="532A935D" w:rsidR="005404C6" w:rsidRDefault="005404C6" w:rsidP="00A80104">
      <w:pPr>
        <w:pStyle w:val="PargrafodaLista"/>
        <w:ind w:left="1353"/>
      </w:pPr>
    </w:p>
    <w:p w14:paraId="2364441C" w14:textId="58959A2C" w:rsidR="005404C6" w:rsidRDefault="005404C6" w:rsidP="00A80104">
      <w:pPr>
        <w:pStyle w:val="PargrafodaLista"/>
        <w:ind w:left="1353"/>
      </w:pPr>
    </w:p>
    <w:p w14:paraId="7E486611" w14:textId="3A80A372" w:rsidR="005404C6" w:rsidRDefault="005404C6" w:rsidP="00A80104">
      <w:pPr>
        <w:pStyle w:val="PargrafodaLista"/>
        <w:ind w:left="1353"/>
      </w:pPr>
    </w:p>
    <w:p w14:paraId="740B1D42" w14:textId="696E6CCD" w:rsidR="005404C6" w:rsidRDefault="005404C6" w:rsidP="00A80104">
      <w:pPr>
        <w:pStyle w:val="PargrafodaLista"/>
        <w:ind w:left="1353"/>
      </w:pPr>
    </w:p>
    <w:p w14:paraId="4C50F02E" w14:textId="77777777" w:rsidR="005404C6" w:rsidRDefault="005404C6" w:rsidP="00A80104">
      <w:pPr>
        <w:pStyle w:val="PargrafodaLista"/>
        <w:ind w:left="1353"/>
      </w:pPr>
    </w:p>
    <w:p w14:paraId="0A9C4402" w14:textId="77777777" w:rsidR="00A85916" w:rsidRDefault="00A85916" w:rsidP="00A80104">
      <w:pPr>
        <w:pStyle w:val="PargrafodaLista"/>
        <w:ind w:left="1353"/>
      </w:pPr>
    </w:p>
    <w:p w14:paraId="00CFF376" w14:textId="07704426" w:rsidR="00F62128" w:rsidRPr="00A85916" w:rsidRDefault="00F62128" w:rsidP="00611CE0">
      <w:pPr>
        <w:pStyle w:val="PargrafodaLista"/>
        <w:numPr>
          <w:ilvl w:val="0"/>
          <w:numId w:val="18"/>
        </w:numPr>
        <w:rPr>
          <w:sz w:val="20"/>
          <w:szCs w:val="21"/>
        </w:rPr>
      </w:pPr>
      <w:r w:rsidRPr="00A85916">
        <w:rPr>
          <w:sz w:val="20"/>
          <w:szCs w:val="21"/>
        </w:rPr>
        <w:lastRenderedPageBreak/>
        <w:t>Requisito: RF_F0</w:t>
      </w:r>
      <w:r w:rsidR="003A1FEC" w:rsidRPr="00A85916">
        <w:rPr>
          <w:sz w:val="20"/>
          <w:szCs w:val="21"/>
        </w:rPr>
        <w:t xml:space="preserve">2 </w:t>
      </w:r>
      <w:r w:rsidRPr="00A85916">
        <w:rPr>
          <w:sz w:val="20"/>
          <w:szCs w:val="21"/>
        </w:rPr>
        <w:t xml:space="preserve">– Gerenciar </w:t>
      </w:r>
      <w:r w:rsidR="003A1FEC" w:rsidRPr="00A85916">
        <w:rPr>
          <w:sz w:val="20"/>
          <w:szCs w:val="21"/>
        </w:rPr>
        <w:t>Pedido</w:t>
      </w:r>
    </w:p>
    <w:p w14:paraId="78F3209F" w14:textId="77777777" w:rsidR="00A85916" w:rsidRDefault="00A85916" w:rsidP="00A85916">
      <w:pPr>
        <w:pStyle w:val="PargrafodaLista"/>
      </w:pPr>
    </w:p>
    <w:p w14:paraId="44BBA96B" w14:textId="35DBCE72" w:rsidR="00F62128" w:rsidRDefault="00F62128" w:rsidP="00A85916">
      <w:pPr>
        <w:spacing w:line="240" w:lineRule="auto"/>
        <w:ind w:left="360"/>
      </w:pPr>
      <w:r>
        <w:t xml:space="preserve">Ator Principal: </w:t>
      </w:r>
      <w:r w:rsidR="003A1FEC">
        <w:t>Farmacêutico</w:t>
      </w:r>
    </w:p>
    <w:p w14:paraId="6E5F4683" w14:textId="77777777" w:rsidR="00F62128" w:rsidRDefault="00F62128" w:rsidP="00A85916">
      <w:pPr>
        <w:spacing w:line="240" w:lineRule="auto"/>
        <w:ind w:left="360"/>
      </w:pPr>
      <w:r>
        <w:t xml:space="preserve">Pré-condição: </w:t>
      </w:r>
    </w:p>
    <w:p w14:paraId="5820F052" w14:textId="10CC65C8" w:rsidR="00F62128" w:rsidRDefault="00324D12" w:rsidP="00A85916">
      <w:pPr>
        <w:spacing w:line="240" w:lineRule="auto"/>
        <w:ind w:left="360"/>
      </w:pPr>
      <w:r>
        <w:t>Profissional da saúde realizar requisições de compra</w:t>
      </w:r>
    </w:p>
    <w:p w14:paraId="02B066D0" w14:textId="77777777" w:rsidR="00F62128" w:rsidRDefault="00F62128" w:rsidP="00A85916">
      <w:pPr>
        <w:spacing w:line="240" w:lineRule="auto"/>
        <w:ind w:left="360"/>
      </w:pPr>
      <w:r>
        <w:t xml:space="preserve">Pós-condição: </w:t>
      </w:r>
    </w:p>
    <w:p w14:paraId="4464F80E" w14:textId="3EA5AE84" w:rsidR="00F62128" w:rsidRDefault="00F62128" w:rsidP="00A85916">
      <w:pPr>
        <w:spacing w:line="240" w:lineRule="auto"/>
        <w:ind w:left="360"/>
      </w:pPr>
      <w:r>
        <w:t xml:space="preserve">Atualizar </w:t>
      </w:r>
      <w:r w:rsidR="00324D12">
        <w:t>pedidos</w:t>
      </w:r>
      <w:r>
        <w:t xml:space="preserve"> registrados no sistema</w:t>
      </w:r>
    </w:p>
    <w:p w14:paraId="7524D265" w14:textId="77777777" w:rsidR="00A85916" w:rsidRDefault="00A85916" w:rsidP="00A85916">
      <w:pPr>
        <w:spacing w:line="240" w:lineRule="auto"/>
        <w:ind w:left="360"/>
      </w:pPr>
    </w:p>
    <w:p w14:paraId="708CF74B" w14:textId="142A30AF" w:rsidR="00F62128" w:rsidRDefault="00F62128" w:rsidP="00A85916">
      <w:pPr>
        <w:spacing w:line="240" w:lineRule="auto"/>
        <w:ind w:left="360"/>
      </w:pPr>
      <w:r>
        <w:t>Fluxo Principal:</w:t>
      </w:r>
    </w:p>
    <w:p w14:paraId="319A64C5" w14:textId="0ECB8002" w:rsidR="00F642BC" w:rsidRDefault="00F642BC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 xml:space="preserve">O farmacêutico insere </w:t>
      </w:r>
      <w:r w:rsidR="005B0946">
        <w:t>o código do atendimento ou nome do paciente para pesquisar o atendimento</w:t>
      </w:r>
    </w:p>
    <w:p w14:paraId="5B31A7C3" w14:textId="2927FD97" w:rsidR="005B0946" w:rsidRDefault="005B0946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sistema retorna o registro de atendimento do paciente</w:t>
      </w:r>
    </w:p>
    <w:p w14:paraId="56321A25" w14:textId="77777777" w:rsidR="005B0946" w:rsidRDefault="005B0946" w:rsidP="00A85916">
      <w:pPr>
        <w:pStyle w:val="PargrafodaLista"/>
        <w:numPr>
          <w:ilvl w:val="0"/>
          <w:numId w:val="25"/>
        </w:numPr>
        <w:spacing w:line="360" w:lineRule="auto"/>
        <w:ind w:left="1440"/>
      </w:pPr>
      <w:r>
        <w:t>Caso o sistema não achar nenhum registro com o código informado, retornará uma mensagem de erro: “Atendimento não encontrado ou não existente”.</w:t>
      </w:r>
    </w:p>
    <w:p w14:paraId="1AFDDAFA" w14:textId="4CABF356" w:rsidR="005B0946" w:rsidRDefault="005B0946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farmacêutico selecionar o atendimento pretendido.</w:t>
      </w:r>
    </w:p>
    <w:p w14:paraId="4A3CA290" w14:textId="77777777" w:rsidR="005B0946" w:rsidRDefault="005B0946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farmacêutico clica no botão de “Inserir novo produto”.</w:t>
      </w:r>
    </w:p>
    <w:p w14:paraId="057A1D2C" w14:textId="77777777" w:rsidR="00B2162A" w:rsidRDefault="005B0946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sistema retornará um formulário contendo os campos de código do produto, quantidade, lote.</w:t>
      </w:r>
    </w:p>
    <w:p w14:paraId="18ADF61A" w14:textId="543CC960" w:rsidR="00B2162A" w:rsidRDefault="00B2162A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farmacêutico insere o código do produto ou poderá consultar através de uma lista clicando em um botão “Procurar produtos”.</w:t>
      </w:r>
    </w:p>
    <w:p w14:paraId="467EC61A" w14:textId="65ED3D48" w:rsidR="00B2162A" w:rsidRDefault="00B2162A" w:rsidP="00A85916">
      <w:pPr>
        <w:pStyle w:val="PargrafodaLista"/>
        <w:numPr>
          <w:ilvl w:val="0"/>
          <w:numId w:val="26"/>
        </w:numPr>
        <w:spacing w:line="360" w:lineRule="auto"/>
        <w:ind w:left="1440"/>
      </w:pPr>
      <w:r>
        <w:t>Caso o farmacêutico clicar em “Procurar produtos” o sistema apresentará uma lista de produtos.</w:t>
      </w:r>
    </w:p>
    <w:p w14:paraId="5954EA4A" w14:textId="0745363F" w:rsidR="00B2162A" w:rsidRDefault="00B2162A" w:rsidP="00A85916">
      <w:pPr>
        <w:pStyle w:val="PargrafodaLista"/>
        <w:numPr>
          <w:ilvl w:val="0"/>
          <w:numId w:val="26"/>
        </w:numPr>
        <w:spacing w:line="360" w:lineRule="auto"/>
        <w:ind w:left="1440"/>
      </w:pPr>
      <w:r>
        <w:t>O farmacêutico seleciona o produto pretendido na lista, ou apenas anota o código.</w:t>
      </w:r>
    </w:p>
    <w:p w14:paraId="7BA3110A" w14:textId="631C2459" w:rsidR="005B0946" w:rsidRDefault="005B0946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 xml:space="preserve"> </w:t>
      </w:r>
      <w:r w:rsidR="00B2162A">
        <w:t>O farmacêutico informa a quantidade desejada do produto.</w:t>
      </w:r>
    </w:p>
    <w:p w14:paraId="49AB479E" w14:textId="10593B8F" w:rsidR="00B2162A" w:rsidRDefault="00B2162A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sistema irá validar se a quantidade informada é maior que</w:t>
      </w:r>
      <w:r w:rsidR="00CA0114">
        <w:t xml:space="preserve"> 0(zero)</w:t>
      </w:r>
      <w:r>
        <w:t xml:space="preserve"> e menor ou igual que a quantidade no estoque</w:t>
      </w:r>
      <w:r w:rsidR="00CA0114">
        <w:t>.</w:t>
      </w:r>
      <w:bookmarkStart w:id="25" w:name="_Hlk101292384"/>
    </w:p>
    <w:p w14:paraId="4A4E9DB0" w14:textId="43987738" w:rsidR="00CA0114" w:rsidRDefault="00CA0114" w:rsidP="00A85916">
      <w:pPr>
        <w:pStyle w:val="PargrafodaLista"/>
        <w:numPr>
          <w:ilvl w:val="0"/>
          <w:numId w:val="27"/>
        </w:numPr>
        <w:spacing w:line="360" w:lineRule="auto"/>
        <w:ind w:left="1440"/>
      </w:pPr>
      <w:r>
        <w:t>Se a quantidade inserida não atender as condições o sistema retornara uma mensagem de erro: “Quantidade informada não disponível no estoque”.</w:t>
      </w:r>
    </w:p>
    <w:p w14:paraId="4B227656" w14:textId="24AF1612" w:rsidR="00CA0114" w:rsidRDefault="00CA0114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 xml:space="preserve">O farmacêutico </w:t>
      </w:r>
      <w:r w:rsidR="00BD0325">
        <w:t>irá clicar no botão “Lotes”.</w:t>
      </w:r>
    </w:p>
    <w:bookmarkEnd w:id="25"/>
    <w:p w14:paraId="143A41A8" w14:textId="77777777" w:rsidR="00BD0325" w:rsidRDefault="00BD0325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sistema retorna a lista de lotes do produto escolhido anteriormente</w:t>
      </w:r>
    </w:p>
    <w:p w14:paraId="597B1625" w14:textId="77777777" w:rsidR="00BD0325" w:rsidRDefault="00BD0325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farmacêutico escolhe o lote pretendido.</w:t>
      </w:r>
    </w:p>
    <w:p w14:paraId="5313CB8D" w14:textId="1FA099C0" w:rsidR="00154123" w:rsidRDefault="00BD0325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 xml:space="preserve">O sistema valida se a quantidade informada anteriormente </w:t>
      </w:r>
      <w:r w:rsidR="00154123">
        <w:t>é menor ou igual a quantidade de produtos do lote informado</w:t>
      </w:r>
      <w:r>
        <w:t>.</w:t>
      </w:r>
      <w:r w:rsidR="00154123" w:rsidRPr="00154123">
        <w:t xml:space="preserve"> </w:t>
      </w:r>
    </w:p>
    <w:p w14:paraId="3974D543" w14:textId="7FB16D90" w:rsidR="00154123" w:rsidRDefault="00154123" w:rsidP="00A85916">
      <w:pPr>
        <w:pStyle w:val="PargrafodaLista"/>
        <w:numPr>
          <w:ilvl w:val="0"/>
          <w:numId w:val="28"/>
        </w:numPr>
        <w:spacing w:line="360" w:lineRule="auto"/>
        <w:ind w:left="1440"/>
      </w:pPr>
      <w:r>
        <w:t xml:space="preserve"> Se a quantidade inserida não atender as condições o sistema retornara uma mensagem de erro: “Quantidade informada não disponível no lote”.</w:t>
      </w:r>
    </w:p>
    <w:p w14:paraId="6BEE668F" w14:textId="0EA76AF1" w:rsidR="00BD0325" w:rsidRDefault="00154123" w:rsidP="00A85916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farmacêutico clica em “Salvar dados”.</w:t>
      </w:r>
    </w:p>
    <w:p w14:paraId="348C2912" w14:textId="0277B03D" w:rsidR="00133D6F" w:rsidRPr="00280DAE" w:rsidRDefault="00154123" w:rsidP="00280DAE">
      <w:pPr>
        <w:pStyle w:val="PargrafodaLista"/>
        <w:numPr>
          <w:ilvl w:val="0"/>
          <w:numId w:val="20"/>
        </w:numPr>
        <w:spacing w:line="360" w:lineRule="auto"/>
        <w:ind w:left="1080"/>
      </w:pPr>
      <w:r>
        <w:t>O sistema retorna uma mensagem</w:t>
      </w:r>
      <w:r w:rsidR="00BD65E7">
        <w:t xml:space="preserve"> </w:t>
      </w:r>
      <w:r w:rsidR="002158B6">
        <w:t>de sucesso e emite o registro da requisição.</w:t>
      </w:r>
      <w:bookmarkStart w:id="26" w:name="_Toc101207661"/>
    </w:p>
    <w:bookmarkEnd w:id="26"/>
    <w:p w14:paraId="69574EB4" w14:textId="0D8833CB" w:rsidR="00133D6F" w:rsidRDefault="00133D6F" w:rsidP="00A85916">
      <w:pPr>
        <w:jc w:val="center"/>
      </w:pPr>
    </w:p>
    <w:p w14:paraId="37BB1406" w14:textId="3C8E31ED" w:rsidR="00133D6F" w:rsidRDefault="00133D6F" w:rsidP="00423BC7"/>
    <w:p w14:paraId="361E21DF" w14:textId="3D063A82" w:rsidR="00423BC7" w:rsidRDefault="00423BC7" w:rsidP="00423BC7"/>
    <w:p w14:paraId="32FF668B" w14:textId="0B0DA9C2" w:rsidR="00423BC7" w:rsidRDefault="00423BC7" w:rsidP="00423BC7"/>
    <w:p w14:paraId="263620FD" w14:textId="059C5584" w:rsidR="00423BC7" w:rsidRDefault="00423BC7" w:rsidP="00423BC7"/>
    <w:p w14:paraId="598966FE" w14:textId="07410767" w:rsidR="00423BC7" w:rsidRDefault="00423BC7" w:rsidP="00423BC7"/>
    <w:p w14:paraId="64C5A7D3" w14:textId="0DC42658" w:rsidR="00423BC7" w:rsidRDefault="00423BC7" w:rsidP="00423BC7"/>
    <w:p w14:paraId="38FFA588" w14:textId="77777777" w:rsidR="00423BC7" w:rsidRDefault="00423BC7" w:rsidP="00423BC7"/>
    <w:p w14:paraId="2D466D26" w14:textId="2C8A6ED0" w:rsidR="00133D6F" w:rsidRDefault="00133D6F" w:rsidP="00133D6F">
      <w:pPr>
        <w:pStyle w:val="Ttulo2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lastRenderedPageBreak/>
        <w:t>DIAGRAMA DE ATIVIDADES</w:t>
      </w:r>
    </w:p>
    <w:p w14:paraId="55C9DBB5" w14:textId="77777777" w:rsidR="00133D6F" w:rsidRPr="00133D6F" w:rsidRDefault="00133D6F" w:rsidP="00133D6F"/>
    <w:p w14:paraId="01D618F6" w14:textId="77777777" w:rsidR="00133D6F" w:rsidRPr="00542092" w:rsidRDefault="00133D6F" w:rsidP="00133D6F">
      <w:pPr>
        <w:pStyle w:val="Ttulo2"/>
        <w:numPr>
          <w:ilvl w:val="2"/>
          <w:numId w:val="2"/>
        </w:numPr>
        <w:spacing w:before="40" w:after="0" w:line="259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  <w:bookmarkStart w:id="27" w:name="_Toc101207662"/>
      <w:r>
        <w:rPr>
          <w:rFonts w:ascii="Arial" w:hAnsi="Arial" w:cs="Arial"/>
          <w:color w:val="000000" w:themeColor="text1"/>
          <w:sz w:val="22"/>
          <w:szCs w:val="22"/>
        </w:rPr>
        <w:t>Usuário: Profissional De Saúde</w:t>
      </w:r>
      <w:bookmarkEnd w:id="27"/>
    </w:p>
    <w:p w14:paraId="3F4C1F3C" w14:textId="77777777" w:rsidR="00133D6F" w:rsidRDefault="00133D6F" w:rsidP="00A85916">
      <w:pPr>
        <w:jc w:val="center"/>
      </w:pPr>
    </w:p>
    <w:p w14:paraId="49FFFF35" w14:textId="557331D8" w:rsidR="001B2FD7" w:rsidRDefault="006272B0" w:rsidP="00A85916">
      <w:pPr>
        <w:jc w:val="center"/>
      </w:pPr>
      <w:r>
        <w:rPr>
          <w:noProof/>
        </w:rPr>
        <w:drawing>
          <wp:inline distT="0" distB="0" distL="0" distR="0" wp14:anchorId="3D8E3E5B" wp14:editId="45F0C132">
            <wp:extent cx="5497033" cy="6516002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5" r="9448" b="5838"/>
                    <a:stretch/>
                  </pic:blipFill>
                  <pic:spPr bwMode="auto">
                    <a:xfrm>
                      <a:off x="0" y="0"/>
                      <a:ext cx="5510000" cy="653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8" w:name="_Toc101207663"/>
    <w:p w14:paraId="074A36BA" w14:textId="6BBAF662" w:rsidR="001B2FD7" w:rsidRPr="00A85916" w:rsidRDefault="00133D6F" w:rsidP="001B2FD7">
      <w:pPr>
        <w:pStyle w:val="Ttulo2"/>
        <w:numPr>
          <w:ilvl w:val="2"/>
          <w:numId w:val="2"/>
        </w:numPr>
        <w:spacing w:before="40" w:after="0" w:line="259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4BB97A" wp14:editId="6795225E">
                <wp:simplePos x="0" y="0"/>
                <wp:positionH relativeFrom="margin">
                  <wp:posOffset>104140</wp:posOffset>
                </wp:positionH>
                <wp:positionV relativeFrom="paragraph">
                  <wp:posOffset>272415</wp:posOffset>
                </wp:positionV>
                <wp:extent cx="5975350" cy="8474075"/>
                <wp:effectExtent l="0" t="0" r="6350" b="3175"/>
                <wp:wrapSquare wrapText="bothSides"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350" cy="8474075"/>
                          <a:chOff x="0" y="0"/>
                          <a:chExt cx="4349115" cy="6826926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115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143" y="4899701"/>
                            <a:ext cx="4097283" cy="192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0D4D03" id="Agrupar 28" o:spid="_x0000_s1026" style="position:absolute;margin-left:8.2pt;margin-top:21.45pt;width:470.5pt;height:667.25pt;z-index:251663360;mso-position-horizontal-relative:margin;mso-width-relative:margin;mso-height-relative:margin" coordsize="43491,68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6" o:spid="_x0000_s1027" type="#_x0000_t75" style="position:absolute;width:43491;height:4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">
                  <v:imagedata r:id="rId17" o:title=""/>
                </v:shape>
                <v:shape id="Imagem 5" o:spid="_x0000_s1028" type="#_x0000_t75" style="position:absolute;left:1121;top:48997;width:40973;height:19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">
                  <v:imagedata r:id="rId18" o:title=""/>
                </v:shape>
                <w10:wrap type="square" anchorx="margin"/>
              </v:group>
            </w:pict>
          </mc:Fallback>
        </mc:AlternateContent>
      </w:r>
      <w:r w:rsidR="006272B0">
        <w:rPr>
          <w:rFonts w:ascii="Arial" w:hAnsi="Arial" w:cs="Arial"/>
          <w:color w:val="000000" w:themeColor="text1"/>
          <w:sz w:val="22"/>
          <w:szCs w:val="22"/>
        </w:rPr>
        <w:t>Usuário: Farmacêutico</w:t>
      </w:r>
      <w:bookmarkEnd w:id="28"/>
    </w:p>
    <w:p w14:paraId="3C726E9E" w14:textId="188CC6FF" w:rsidR="008028C3" w:rsidRDefault="008028C3" w:rsidP="0019780F">
      <w:pPr>
        <w:rPr>
          <w:noProof/>
        </w:rPr>
      </w:pPr>
    </w:p>
    <w:p w14:paraId="3CF0DBF9" w14:textId="38517898" w:rsidR="006272B0" w:rsidRPr="0019780F" w:rsidRDefault="006272B0" w:rsidP="0019780F"/>
    <w:p w14:paraId="130DF438" w14:textId="4D8790C2" w:rsidR="006272B0" w:rsidRDefault="006272B0" w:rsidP="0019780F"/>
    <w:p w14:paraId="64CDBCA3" w14:textId="1B14F2F5" w:rsidR="006272B0" w:rsidRDefault="006272B0" w:rsidP="0019780F"/>
    <w:p w14:paraId="7B4A3746" w14:textId="71DE8584" w:rsidR="006272B0" w:rsidRDefault="006272B0" w:rsidP="0019780F"/>
    <w:p w14:paraId="6E5B25F7" w14:textId="5ED88C87" w:rsidR="00A85916" w:rsidRDefault="00A85916" w:rsidP="00A85916">
      <w:pPr>
        <w:pStyle w:val="Ttulo2"/>
        <w:numPr>
          <w:ilvl w:val="0"/>
          <w:numId w:val="0"/>
        </w:numPr>
        <w:spacing w:before="40" w:after="0" w:line="259" w:lineRule="auto"/>
        <w:ind w:left="1004"/>
        <w:jc w:val="both"/>
        <w:rPr>
          <w:rFonts w:ascii="Arial" w:hAnsi="Arial" w:cs="Arial"/>
          <w:color w:val="000000" w:themeColor="text1"/>
          <w:sz w:val="22"/>
          <w:szCs w:val="22"/>
        </w:rPr>
      </w:pPr>
      <w:bookmarkStart w:id="29" w:name="_Toc101207664"/>
    </w:p>
    <w:p w14:paraId="5981DF01" w14:textId="7BE2B1C0" w:rsidR="000C0981" w:rsidRDefault="006272B0" w:rsidP="000C0981">
      <w:pPr>
        <w:pStyle w:val="Ttulo2"/>
        <w:numPr>
          <w:ilvl w:val="2"/>
          <w:numId w:val="2"/>
        </w:numPr>
        <w:spacing w:before="40" w:after="0" w:line="259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Usuário: </w:t>
      </w:r>
      <w:r w:rsidR="008028C3">
        <w:rPr>
          <w:rFonts w:ascii="Arial" w:hAnsi="Arial" w:cs="Arial"/>
          <w:color w:val="000000" w:themeColor="text1"/>
          <w:sz w:val="22"/>
          <w:szCs w:val="22"/>
        </w:rPr>
        <w:t>Administrador</w:t>
      </w:r>
      <w:bookmarkEnd w:id="29"/>
    </w:p>
    <w:p w14:paraId="42CA071D" w14:textId="77777777" w:rsidR="00A85916" w:rsidRPr="00A85916" w:rsidRDefault="00A85916" w:rsidP="00A85916"/>
    <w:p w14:paraId="67AABC97" w14:textId="669453C2" w:rsidR="000C0981" w:rsidRPr="001B2FD7" w:rsidRDefault="00A85916" w:rsidP="00A85916">
      <w:pPr>
        <w:jc w:val="center"/>
      </w:pPr>
      <w:r>
        <w:rPr>
          <w:noProof/>
        </w:rPr>
        <w:drawing>
          <wp:inline distT="0" distB="0" distL="0" distR="0" wp14:anchorId="635E31F6" wp14:editId="199F7BD4">
            <wp:extent cx="4123427" cy="430686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"/>
                    <a:stretch/>
                  </pic:blipFill>
                  <pic:spPr bwMode="auto">
                    <a:xfrm>
                      <a:off x="0" y="0"/>
                      <a:ext cx="4127885" cy="43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83A8C" w14:textId="1608E7BA" w:rsidR="000C0981" w:rsidRPr="000C0981" w:rsidRDefault="000C0981" w:rsidP="000C0981">
      <w:pPr>
        <w:pStyle w:val="Ttulo2"/>
        <w:numPr>
          <w:ilvl w:val="0"/>
          <w:numId w:val="22"/>
        </w:numPr>
        <w:rPr>
          <w:color w:val="auto"/>
          <w:sz w:val="28"/>
        </w:rPr>
      </w:pPr>
      <w:bookmarkStart w:id="30" w:name="_PROJETO"/>
      <w:bookmarkEnd w:id="30"/>
      <w:r>
        <w:rPr>
          <w:color w:val="auto"/>
          <w:sz w:val="28"/>
        </w:rPr>
        <w:t>PROJETO</w:t>
      </w:r>
    </w:p>
    <w:p w14:paraId="1D842952" w14:textId="0BC53E44" w:rsidR="002B28B5" w:rsidRDefault="002B28B5" w:rsidP="002B28B5">
      <w:pPr>
        <w:pStyle w:val="Ttulo2"/>
        <w:numPr>
          <w:ilvl w:val="1"/>
          <w:numId w:val="2"/>
        </w:numPr>
        <w:jc w:val="both"/>
        <w:rPr>
          <w:color w:val="auto"/>
        </w:rPr>
      </w:pPr>
      <w:bookmarkStart w:id="31" w:name="_DIAGRAMA_DE_SEQUÊNCIA"/>
      <w:bookmarkEnd w:id="31"/>
      <w:r>
        <w:rPr>
          <w:color w:val="auto"/>
        </w:rPr>
        <w:t>DIAGRAMA DE SEQUÊNCIA</w:t>
      </w:r>
    </w:p>
    <w:p w14:paraId="28F26D7A" w14:textId="77777777" w:rsidR="00AF4305" w:rsidRPr="00AF4305" w:rsidRDefault="00AF4305" w:rsidP="00AF4305"/>
    <w:p w14:paraId="16528C82" w14:textId="22FD2BE0" w:rsidR="001B2FD7" w:rsidRDefault="009E2E47" w:rsidP="00133D6F">
      <w:pPr>
        <w:jc w:val="center"/>
      </w:pPr>
      <w:r>
        <w:rPr>
          <w:noProof/>
        </w:rPr>
        <w:drawing>
          <wp:inline distT="0" distB="0" distL="0" distR="0" wp14:anchorId="57FBC838" wp14:editId="07C4D207">
            <wp:extent cx="5901069" cy="3253700"/>
            <wp:effectExtent l="0" t="0" r="4445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85" cy="328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7777" w14:textId="77777777" w:rsidR="001B2FD7" w:rsidRDefault="001B2FD7" w:rsidP="006B7648">
      <w:pPr>
        <w:jc w:val="center"/>
      </w:pPr>
    </w:p>
    <w:p w14:paraId="072A42DA" w14:textId="77777777" w:rsidR="001B2FD7" w:rsidRDefault="001B2FD7" w:rsidP="006B7648">
      <w:pPr>
        <w:jc w:val="center"/>
      </w:pPr>
    </w:p>
    <w:p w14:paraId="6798B3A0" w14:textId="28F6C53C" w:rsidR="001B2FD7" w:rsidRDefault="001264CF" w:rsidP="001B2FD7">
      <w:pPr>
        <w:jc w:val="center"/>
      </w:pPr>
      <w:r>
        <w:rPr>
          <w:noProof/>
        </w:rPr>
        <w:drawing>
          <wp:inline distT="0" distB="0" distL="0" distR="0" wp14:anchorId="1C9160F6" wp14:editId="6C0BFD31">
            <wp:extent cx="6110120" cy="3221222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" t="776" r="3125"/>
                    <a:stretch/>
                  </pic:blipFill>
                  <pic:spPr bwMode="auto">
                    <a:xfrm>
                      <a:off x="0" y="0"/>
                      <a:ext cx="6122677" cy="32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5B6F" w14:textId="69922EC3" w:rsidR="001B2FD7" w:rsidRDefault="001B2FD7" w:rsidP="006B7648">
      <w:pPr>
        <w:jc w:val="center"/>
      </w:pPr>
    </w:p>
    <w:p w14:paraId="2818D0FF" w14:textId="5B169E87" w:rsidR="006533E1" w:rsidRDefault="006533E1" w:rsidP="006B7648">
      <w:pPr>
        <w:jc w:val="center"/>
      </w:pPr>
    </w:p>
    <w:p w14:paraId="0DCC7D5C" w14:textId="77777777" w:rsidR="006533E1" w:rsidRDefault="006533E1" w:rsidP="006B7648">
      <w:pPr>
        <w:jc w:val="center"/>
      </w:pPr>
    </w:p>
    <w:p w14:paraId="3945364B" w14:textId="682FF470" w:rsidR="00AF4305" w:rsidRDefault="00AF4305" w:rsidP="006B7648">
      <w:pPr>
        <w:jc w:val="center"/>
      </w:pPr>
      <w:r>
        <w:rPr>
          <w:noProof/>
        </w:rPr>
        <w:drawing>
          <wp:inline distT="0" distB="0" distL="0" distR="0" wp14:anchorId="1711032D" wp14:editId="1F610F3C">
            <wp:extent cx="6091532" cy="3609268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/>
                    <a:stretch/>
                  </pic:blipFill>
                  <pic:spPr bwMode="auto">
                    <a:xfrm>
                      <a:off x="0" y="0"/>
                      <a:ext cx="6122517" cy="362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B88B5" w14:textId="77777777" w:rsidR="006533E1" w:rsidRDefault="006533E1" w:rsidP="009E2E47"/>
    <w:p w14:paraId="4BCB2A77" w14:textId="2431FC74" w:rsidR="00AF2A2F" w:rsidRPr="009E2E47" w:rsidRDefault="006533E1" w:rsidP="009E2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A901EED" wp14:editId="4CD668BC">
                <wp:simplePos x="0" y="0"/>
                <wp:positionH relativeFrom="margin">
                  <wp:posOffset>8255</wp:posOffset>
                </wp:positionH>
                <wp:positionV relativeFrom="paragraph">
                  <wp:posOffset>538480</wp:posOffset>
                </wp:positionV>
                <wp:extent cx="6347460" cy="8601710"/>
                <wp:effectExtent l="0" t="0" r="0" b="8890"/>
                <wp:wrapTight wrapText="bothSides">
                  <wp:wrapPolygon edited="0">
                    <wp:start x="0" y="48"/>
                    <wp:lineTo x="0" y="21574"/>
                    <wp:lineTo x="21522" y="21574"/>
                    <wp:lineTo x="21522" y="48"/>
                    <wp:lineTo x="0" y="48"/>
                  </wp:wrapPolygon>
                </wp:wrapTight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7460" cy="8601710"/>
                          <a:chOff x="0" y="-59377"/>
                          <a:chExt cx="5597525" cy="7742270"/>
                        </a:xfrm>
                      </wpg:grpSpPr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70783"/>
                            <a:ext cx="5590540" cy="291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" t="-1131" r="5779" b="172"/>
                          <a:stretch/>
                        </pic:blipFill>
                        <pic:spPr bwMode="auto">
                          <a:xfrm>
                            <a:off x="28129" y="-59377"/>
                            <a:ext cx="5569396" cy="5298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B0434" id="Agrupar 9" o:spid="_x0000_s1026" style="position:absolute;margin-left:.65pt;margin-top:42.4pt;width:499.8pt;height:677.3pt;z-index:251666432;mso-position-horizontal-relative:margin;mso-width-relative:margin;mso-height-relative:margin" coordorigin=",-593" coordsize="55975,77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">
                <v:shape id="Imagem 8" o:spid="_x0000_s1027" type="#_x0000_t75" style="position:absolute;top:47707;width:55905;height:29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">
                  <v:imagedata r:id="rId26" o:title=""/>
                </v:shape>
                <v:shape id="Imagem 7" o:spid="_x0000_s1028" type="#_x0000_t75" style="position:absolute;left:281;top:-593;width:55694;height:5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">
                  <v:imagedata r:id="rId27" o:title="" croptop="-741f" cropbottom="113f" cropleft="310f" cropright="3787f"/>
                </v:shape>
                <w10:wrap type="tight" anchorx="margin"/>
              </v:group>
            </w:pict>
          </mc:Fallback>
        </mc:AlternateContent>
      </w:r>
      <w:bookmarkStart w:id="32" w:name="_MODELAGEM_DO_BANCO"/>
      <w:bookmarkEnd w:id="32"/>
    </w:p>
    <w:p w14:paraId="02F2B459" w14:textId="587CC25F" w:rsidR="002B28B5" w:rsidRDefault="002B28B5" w:rsidP="002B28B5">
      <w:pPr>
        <w:pStyle w:val="Ttulo2"/>
        <w:numPr>
          <w:ilvl w:val="1"/>
          <w:numId w:val="2"/>
        </w:numPr>
        <w:jc w:val="both"/>
        <w:rPr>
          <w:color w:val="auto"/>
        </w:rPr>
      </w:pPr>
      <w:r>
        <w:rPr>
          <w:color w:val="auto"/>
        </w:rPr>
        <w:lastRenderedPageBreak/>
        <w:t>MODELAGEM DO BANCO DE DADOS</w:t>
      </w:r>
    </w:p>
    <w:p w14:paraId="45399AB1" w14:textId="4DF04C85" w:rsidR="00133D6F" w:rsidRDefault="00133D6F" w:rsidP="00133D6F"/>
    <w:p w14:paraId="16B46A74" w14:textId="1019DF3C" w:rsidR="00133D6F" w:rsidRPr="00133D6F" w:rsidRDefault="00280DAE" w:rsidP="00133D6F">
      <w:r>
        <w:rPr>
          <w:noProof/>
        </w:rPr>
        <w:drawing>
          <wp:inline distT="0" distB="0" distL="0" distR="0" wp14:anchorId="4B95B76B" wp14:editId="6337FB58">
            <wp:extent cx="5941060" cy="5747385"/>
            <wp:effectExtent l="0" t="0" r="254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3692" w14:textId="785F3B32" w:rsidR="00280DAE" w:rsidRDefault="00280DAE" w:rsidP="00280DAE">
      <w:pPr>
        <w:pStyle w:val="PargrafodaLista"/>
      </w:pPr>
    </w:p>
    <w:p w14:paraId="74655F65" w14:textId="2E3A5EF4" w:rsidR="002D7F59" w:rsidRPr="002D7F59" w:rsidRDefault="002D7F59" w:rsidP="002D7F59"/>
    <w:p w14:paraId="35164CCE" w14:textId="0BBA7626" w:rsidR="002D7F59" w:rsidRDefault="009E0537" w:rsidP="002D7F59">
      <w:pPr>
        <w:pStyle w:val="Ttulo2"/>
        <w:numPr>
          <w:ilvl w:val="1"/>
          <w:numId w:val="2"/>
        </w:numPr>
        <w:jc w:val="both"/>
        <w:rPr>
          <w:color w:val="auto"/>
        </w:rPr>
      </w:pPr>
      <w:bookmarkStart w:id="33" w:name="_ROTINAS_DE_SEGURANÇA"/>
      <w:bookmarkEnd w:id="33"/>
      <w:r>
        <w:rPr>
          <w:color w:val="auto"/>
        </w:rPr>
        <w:t>ROTINAS DE SEGURANÇA</w:t>
      </w:r>
    </w:p>
    <w:p w14:paraId="0B5357F7" w14:textId="77777777" w:rsidR="00280DAE" w:rsidRPr="00280DAE" w:rsidRDefault="00280DAE" w:rsidP="00280DAE"/>
    <w:p w14:paraId="298711FA" w14:textId="139740F9" w:rsidR="002D7F59" w:rsidRPr="009262C6" w:rsidRDefault="00280DAE" w:rsidP="00280DAE">
      <w:pPr>
        <w:ind w:left="142" w:firstLine="578"/>
        <w:rPr>
          <w:sz w:val="20"/>
          <w:szCs w:val="24"/>
        </w:rPr>
      </w:pPr>
      <w:r w:rsidRPr="009262C6">
        <w:rPr>
          <w:sz w:val="20"/>
          <w:szCs w:val="24"/>
        </w:rPr>
        <w:t>O software terá a realização de backup automatizada dentro do banco de dados e será feito duas vezes ao dia, uma vez às 7:00h da manhã e outra às 19:00h. O Controle de acesso do sistema será feito através de cadastros de usuários e de permissões nos quais se o usuário não tiver o módulo ativado nas permissões, ele não terá acesso ao módulo. As senhas dos usuários cadastrados serão escolhidas por eles com limite mínimo de 7 caracteres e no máximo 50 e será criptografado utilizando a biblioteca de código do Spring Security.</w:t>
      </w:r>
    </w:p>
    <w:p w14:paraId="3D5CDE85" w14:textId="77777777" w:rsidR="00280DAE" w:rsidRDefault="00280DAE" w:rsidP="0055713E">
      <w:pPr>
        <w:ind w:firstLine="425"/>
        <w:jc w:val="both"/>
        <w:rPr>
          <w:color w:val="FF0000"/>
          <w:sz w:val="20"/>
          <w:szCs w:val="24"/>
        </w:rPr>
      </w:pPr>
    </w:p>
    <w:p w14:paraId="30F73573" w14:textId="77777777" w:rsidR="00280DAE" w:rsidRPr="00D40AD1" w:rsidRDefault="00280DAE" w:rsidP="0055713E">
      <w:pPr>
        <w:ind w:firstLine="425"/>
        <w:jc w:val="both"/>
        <w:rPr>
          <w:color w:val="FF0000"/>
          <w:sz w:val="20"/>
          <w:szCs w:val="24"/>
        </w:rPr>
      </w:pPr>
    </w:p>
    <w:p w14:paraId="472A3CAA" w14:textId="3C9393F1" w:rsidR="002B28B5" w:rsidRDefault="009E0537" w:rsidP="002B28B5">
      <w:pPr>
        <w:pStyle w:val="Ttulo2"/>
        <w:numPr>
          <w:ilvl w:val="1"/>
          <w:numId w:val="2"/>
        </w:numPr>
        <w:jc w:val="both"/>
        <w:rPr>
          <w:color w:val="auto"/>
        </w:rPr>
      </w:pPr>
      <w:bookmarkStart w:id="34" w:name="_USABILIDADE"/>
      <w:bookmarkEnd w:id="34"/>
      <w:r>
        <w:rPr>
          <w:color w:val="auto"/>
        </w:rPr>
        <w:lastRenderedPageBreak/>
        <w:t>USABILIDADE</w:t>
      </w:r>
    </w:p>
    <w:p w14:paraId="3EED2634" w14:textId="77777777" w:rsidR="002D7F59" w:rsidRPr="002D7F59" w:rsidRDefault="002D7F59" w:rsidP="002D7F59">
      <w:r>
        <w:t xml:space="preserve"> </w:t>
      </w:r>
    </w:p>
    <w:p w14:paraId="66A16E1E" w14:textId="77777777" w:rsidR="00112B9B" w:rsidRDefault="002D7F59" w:rsidP="00AF2A2F">
      <w:pPr>
        <w:ind w:firstLine="425"/>
        <w:jc w:val="both"/>
        <w:rPr>
          <w:sz w:val="20"/>
          <w:szCs w:val="24"/>
        </w:rPr>
      </w:pPr>
      <w:r>
        <w:rPr>
          <w:sz w:val="20"/>
          <w:szCs w:val="24"/>
        </w:rPr>
        <w:t xml:space="preserve">A usabilidade da interface e </w:t>
      </w:r>
      <w:r w:rsidR="00596EEC">
        <w:rPr>
          <w:sz w:val="20"/>
          <w:szCs w:val="24"/>
        </w:rPr>
        <w:t xml:space="preserve">a </w:t>
      </w:r>
      <w:r>
        <w:rPr>
          <w:sz w:val="20"/>
          <w:szCs w:val="24"/>
        </w:rPr>
        <w:t>experi</w:t>
      </w:r>
      <w:r w:rsidR="009E2E47">
        <w:rPr>
          <w:sz w:val="20"/>
          <w:szCs w:val="24"/>
        </w:rPr>
        <w:t>ê</w:t>
      </w:r>
      <w:r>
        <w:rPr>
          <w:sz w:val="20"/>
          <w:szCs w:val="24"/>
        </w:rPr>
        <w:t xml:space="preserve">ncia de </w:t>
      </w:r>
      <w:r w:rsidR="00596EEC">
        <w:rPr>
          <w:sz w:val="20"/>
          <w:szCs w:val="24"/>
        </w:rPr>
        <w:t>usuário será</w:t>
      </w:r>
      <w:r w:rsidR="004C5AAD">
        <w:rPr>
          <w:sz w:val="20"/>
          <w:szCs w:val="24"/>
        </w:rPr>
        <w:t xml:space="preserve"> </w:t>
      </w:r>
      <w:r>
        <w:rPr>
          <w:sz w:val="20"/>
          <w:szCs w:val="24"/>
        </w:rPr>
        <w:t>otimizada seguindo as heurísticas de Nielsen</w:t>
      </w:r>
      <w:r w:rsidR="009E2E47">
        <w:rPr>
          <w:sz w:val="20"/>
          <w:szCs w:val="24"/>
        </w:rPr>
        <w:t>, como</w:t>
      </w:r>
      <w:r w:rsidR="00AF4305">
        <w:rPr>
          <w:sz w:val="20"/>
          <w:szCs w:val="24"/>
        </w:rPr>
        <w:t xml:space="preserve"> </w:t>
      </w:r>
      <w:r w:rsidR="00DF05DC">
        <w:rPr>
          <w:sz w:val="20"/>
          <w:szCs w:val="24"/>
        </w:rPr>
        <w:t xml:space="preserve">a </w:t>
      </w:r>
      <w:r w:rsidR="00AF4305" w:rsidRPr="00AF2A2F">
        <w:rPr>
          <w:i/>
          <w:iCs/>
          <w:sz w:val="20"/>
          <w:szCs w:val="24"/>
        </w:rPr>
        <w:t>v</w:t>
      </w:r>
      <w:r w:rsidR="009E2E47" w:rsidRPr="00AF2A2F">
        <w:rPr>
          <w:i/>
          <w:iCs/>
          <w:sz w:val="20"/>
          <w:szCs w:val="24"/>
        </w:rPr>
        <w:t xml:space="preserve">isibilidade do </w:t>
      </w:r>
      <w:r w:rsidR="00AF4305" w:rsidRPr="00AF2A2F">
        <w:rPr>
          <w:i/>
          <w:iCs/>
          <w:sz w:val="20"/>
          <w:szCs w:val="24"/>
        </w:rPr>
        <w:t>s</w:t>
      </w:r>
      <w:r w:rsidR="009E2E47" w:rsidRPr="00AF2A2F">
        <w:rPr>
          <w:i/>
          <w:iCs/>
          <w:sz w:val="20"/>
          <w:szCs w:val="24"/>
        </w:rPr>
        <w:t>tatus do sistema</w:t>
      </w:r>
      <w:r w:rsidR="00DF05DC">
        <w:rPr>
          <w:sz w:val="20"/>
          <w:szCs w:val="24"/>
        </w:rPr>
        <w:t>;</w:t>
      </w:r>
      <w:r w:rsidR="004C5AAD">
        <w:rPr>
          <w:sz w:val="20"/>
          <w:szCs w:val="24"/>
        </w:rPr>
        <w:t xml:space="preserve"> </w:t>
      </w:r>
      <w:r w:rsidR="007455ED">
        <w:rPr>
          <w:sz w:val="20"/>
          <w:szCs w:val="24"/>
        </w:rPr>
        <w:t xml:space="preserve">se implementará </w:t>
      </w:r>
      <w:r w:rsidR="004C5AAD" w:rsidRPr="004C5AAD">
        <w:rPr>
          <w:sz w:val="20"/>
          <w:szCs w:val="24"/>
        </w:rPr>
        <w:t xml:space="preserve">na </w:t>
      </w:r>
      <w:r w:rsidR="001264CF">
        <w:rPr>
          <w:sz w:val="20"/>
          <w:szCs w:val="24"/>
        </w:rPr>
        <w:t>tela inicial</w:t>
      </w:r>
      <w:r w:rsidR="001264CF" w:rsidRPr="004C5AAD">
        <w:rPr>
          <w:sz w:val="20"/>
          <w:szCs w:val="24"/>
        </w:rPr>
        <w:t xml:space="preserve"> </w:t>
      </w:r>
      <w:r w:rsidR="00DF05DC">
        <w:rPr>
          <w:sz w:val="20"/>
          <w:szCs w:val="24"/>
        </w:rPr>
        <w:t xml:space="preserve">do sistema uma janela mostrando </w:t>
      </w:r>
      <w:r w:rsidR="001264CF" w:rsidRPr="004C5AAD">
        <w:rPr>
          <w:sz w:val="20"/>
          <w:szCs w:val="24"/>
        </w:rPr>
        <w:t>usuário</w:t>
      </w:r>
      <w:r w:rsidR="001264CF">
        <w:rPr>
          <w:sz w:val="20"/>
          <w:szCs w:val="24"/>
        </w:rPr>
        <w:t>s</w:t>
      </w:r>
      <w:r w:rsidR="004C5AAD" w:rsidRPr="004C5AAD">
        <w:rPr>
          <w:sz w:val="20"/>
          <w:szCs w:val="24"/>
        </w:rPr>
        <w:t xml:space="preserve"> que est</w:t>
      </w:r>
      <w:r w:rsidR="001264CF">
        <w:rPr>
          <w:sz w:val="20"/>
          <w:szCs w:val="24"/>
        </w:rPr>
        <w:t>ão</w:t>
      </w:r>
      <w:r w:rsidR="004C5AAD" w:rsidRPr="004C5AAD">
        <w:rPr>
          <w:sz w:val="20"/>
          <w:szCs w:val="24"/>
        </w:rPr>
        <w:t xml:space="preserve"> </w:t>
      </w:r>
      <w:r w:rsidR="001264CF" w:rsidRPr="004C5AAD">
        <w:rPr>
          <w:sz w:val="20"/>
          <w:szCs w:val="24"/>
        </w:rPr>
        <w:t>ativ</w:t>
      </w:r>
      <w:r w:rsidR="001264CF">
        <w:rPr>
          <w:sz w:val="20"/>
          <w:szCs w:val="24"/>
        </w:rPr>
        <w:t>o</w:t>
      </w:r>
      <w:r w:rsidR="001264CF" w:rsidRPr="004C5AAD">
        <w:rPr>
          <w:sz w:val="20"/>
          <w:szCs w:val="24"/>
        </w:rPr>
        <w:t>s</w:t>
      </w:r>
      <w:r w:rsidR="001264CF">
        <w:rPr>
          <w:sz w:val="20"/>
          <w:szCs w:val="24"/>
        </w:rPr>
        <w:t xml:space="preserve"> e u</w:t>
      </w:r>
      <w:r w:rsidR="004C5AAD" w:rsidRPr="004C5AAD">
        <w:rPr>
          <w:sz w:val="20"/>
          <w:szCs w:val="24"/>
        </w:rPr>
        <w:t xml:space="preserve">m </w:t>
      </w:r>
      <w:r w:rsidR="00AF4305">
        <w:rPr>
          <w:sz w:val="20"/>
          <w:szCs w:val="24"/>
        </w:rPr>
        <w:t>círculo</w:t>
      </w:r>
      <w:r w:rsidR="004C5AAD" w:rsidRPr="004C5AAD">
        <w:rPr>
          <w:sz w:val="20"/>
          <w:szCs w:val="24"/>
        </w:rPr>
        <w:t xml:space="preserve"> verde</w:t>
      </w:r>
      <w:r w:rsidR="00AF4305">
        <w:rPr>
          <w:sz w:val="20"/>
          <w:szCs w:val="24"/>
        </w:rPr>
        <w:t xml:space="preserve"> na barra de status de servidor</w:t>
      </w:r>
      <w:r w:rsidR="004C5AAD" w:rsidRPr="004C5AAD">
        <w:rPr>
          <w:sz w:val="20"/>
          <w:szCs w:val="24"/>
        </w:rPr>
        <w:t xml:space="preserve"> representar</w:t>
      </w:r>
      <w:r w:rsidR="00DF05DC">
        <w:rPr>
          <w:sz w:val="20"/>
          <w:szCs w:val="24"/>
        </w:rPr>
        <w:t>á</w:t>
      </w:r>
      <w:r w:rsidR="004C5AAD" w:rsidRPr="004C5AAD">
        <w:rPr>
          <w:sz w:val="20"/>
          <w:szCs w:val="24"/>
        </w:rPr>
        <w:t xml:space="preserve"> a conexão ativa com o servidor</w:t>
      </w:r>
      <w:r w:rsidR="00DF05DC">
        <w:rPr>
          <w:sz w:val="20"/>
          <w:szCs w:val="24"/>
        </w:rPr>
        <w:t xml:space="preserve"> ou,</w:t>
      </w:r>
      <w:r w:rsidR="00AF4305">
        <w:rPr>
          <w:sz w:val="20"/>
          <w:szCs w:val="24"/>
        </w:rPr>
        <w:t xml:space="preserve"> </w:t>
      </w:r>
      <w:r w:rsidR="00DF05DC">
        <w:rPr>
          <w:sz w:val="20"/>
          <w:szCs w:val="24"/>
        </w:rPr>
        <w:t>em caso que a</w:t>
      </w:r>
      <w:r w:rsidR="00AF4305" w:rsidRPr="004C5AAD">
        <w:rPr>
          <w:sz w:val="20"/>
          <w:szCs w:val="24"/>
        </w:rPr>
        <w:t xml:space="preserve"> conexão não esteja disponível</w:t>
      </w:r>
      <w:r w:rsidR="00AF4305">
        <w:rPr>
          <w:sz w:val="20"/>
          <w:szCs w:val="24"/>
        </w:rPr>
        <w:t>, o círculo</w:t>
      </w:r>
      <w:r w:rsidR="00DF05DC">
        <w:rPr>
          <w:sz w:val="20"/>
          <w:szCs w:val="24"/>
        </w:rPr>
        <w:t xml:space="preserve"> ficará de cor </w:t>
      </w:r>
      <w:r w:rsidR="004C5AAD" w:rsidRPr="004C5AAD">
        <w:rPr>
          <w:sz w:val="20"/>
          <w:szCs w:val="24"/>
        </w:rPr>
        <w:t>vermelh</w:t>
      </w:r>
      <w:r w:rsidR="00DF05DC">
        <w:rPr>
          <w:sz w:val="20"/>
          <w:szCs w:val="24"/>
        </w:rPr>
        <w:t>a</w:t>
      </w:r>
      <w:r w:rsidR="00AF4305">
        <w:rPr>
          <w:sz w:val="20"/>
          <w:szCs w:val="24"/>
        </w:rPr>
        <w:t>. Para melhor</w:t>
      </w:r>
      <w:r w:rsidR="00DF05DC">
        <w:rPr>
          <w:sz w:val="20"/>
          <w:szCs w:val="24"/>
        </w:rPr>
        <w:t>ar</w:t>
      </w:r>
      <w:r w:rsidR="00AF4305">
        <w:rPr>
          <w:sz w:val="20"/>
          <w:szCs w:val="24"/>
        </w:rPr>
        <w:t xml:space="preserve"> a </w:t>
      </w:r>
      <w:r w:rsidR="00AF4305" w:rsidRPr="00AF2A2F">
        <w:rPr>
          <w:i/>
          <w:iCs/>
          <w:sz w:val="20"/>
          <w:szCs w:val="24"/>
        </w:rPr>
        <w:t>correspondência entre o sistema e o mundo real</w:t>
      </w:r>
      <w:r w:rsidR="00AF4305">
        <w:rPr>
          <w:sz w:val="20"/>
          <w:szCs w:val="24"/>
        </w:rPr>
        <w:t xml:space="preserve">, a interface </w:t>
      </w:r>
      <w:r w:rsidR="00AF4305" w:rsidRPr="00AF4305">
        <w:rPr>
          <w:sz w:val="20"/>
          <w:szCs w:val="24"/>
        </w:rPr>
        <w:t>utilizará uma linguagem mais simples de melhor compreensão e de fácil memorização</w:t>
      </w:r>
      <w:r w:rsidR="00DF05DC">
        <w:rPr>
          <w:sz w:val="20"/>
          <w:szCs w:val="24"/>
        </w:rPr>
        <w:t xml:space="preserve"> aos usuários</w:t>
      </w:r>
      <w:r w:rsidR="00AF4305" w:rsidRPr="00AF4305">
        <w:rPr>
          <w:sz w:val="20"/>
          <w:szCs w:val="24"/>
        </w:rPr>
        <w:t>.</w:t>
      </w:r>
      <w:r w:rsidR="00AF4305">
        <w:rPr>
          <w:sz w:val="20"/>
          <w:szCs w:val="24"/>
        </w:rPr>
        <w:t xml:space="preserve"> </w:t>
      </w:r>
    </w:p>
    <w:p w14:paraId="2ADF62D9" w14:textId="36C6BD76" w:rsidR="002D7F59" w:rsidRPr="009262C6" w:rsidRDefault="00AF2A2F" w:rsidP="00AF2A2F">
      <w:pPr>
        <w:ind w:firstLine="425"/>
        <w:jc w:val="both"/>
        <w:rPr>
          <w:sz w:val="20"/>
          <w:szCs w:val="24"/>
        </w:rPr>
      </w:pPr>
      <w:r w:rsidRPr="009262C6">
        <w:rPr>
          <w:sz w:val="20"/>
          <w:szCs w:val="24"/>
        </w:rPr>
        <w:t>O sistema retornará mensagens de erro explicativas para que o próprio usuário corrija os erros facilmente</w:t>
      </w:r>
      <w:r w:rsidR="00B730A7" w:rsidRPr="009262C6">
        <w:rPr>
          <w:sz w:val="20"/>
          <w:szCs w:val="24"/>
        </w:rPr>
        <w:t xml:space="preserve">, proporcionando mais controle e liberdade para o usuário. </w:t>
      </w:r>
      <w:r w:rsidRPr="009262C6">
        <w:rPr>
          <w:sz w:val="20"/>
          <w:szCs w:val="24"/>
        </w:rPr>
        <w:t>Antes de salvar algum cadastro aparecerá uma mensagem perguntando se o usuário tem certeza evitando que o usuário realize uma ação por engano. A exclusão será feita a partir de uma coluna “status”, caso o cadastro seja excluído o status mudará para “inativo” e deixará de ser exibidos em consultas normais</w:t>
      </w:r>
      <w:r w:rsidR="00B730A7" w:rsidRPr="009262C6">
        <w:rPr>
          <w:sz w:val="20"/>
          <w:szCs w:val="24"/>
        </w:rPr>
        <w:t>.</w:t>
      </w:r>
    </w:p>
    <w:p w14:paraId="6B5EAD98" w14:textId="3D916360" w:rsidR="00B730A7" w:rsidRDefault="00B730A7" w:rsidP="00B730A7">
      <w:pPr>
        <w:ind w:firstLine="425"/>
        <w:jc w:val="both"/>
        <w:rPr>
          <w:sz w:val="20"/>
          <w:szCs w:val="24"/>
        </w:rPr>
      </w:pPr>
      <w:r>
        <w:rPr>
          <w:sz w:val="20"/>
          <w:szCs w:val="24"/>
        </w:rPr>
        <w:t xml:space="preserve">Para auxiliar na </w:t>
      </w:r>
      <w:r w:rsidRPr="00B730A7">
        <w:rPr>
          <w:i/>
          <w:iCs/>
          <w:sz w:val="20"/>
          <w:szCs w:val="24"/>
        </w:rPr>
        <w:t>prevenção de erros</w:t>
      </w:r>
      <w:r>
        <w:rPr>
          <w:sz w:val="20"/>
          <w:szCs w:val="24"/>
        </w:rPr>
        <w:t>, parâmetros como validação de</w:t>
      </w:r>
      <w:r w:rsidR="00F55C67">
        <w:rPr>
          <w:sz w:val="20"/>
          <w:szCs w:val="24"/>
        </w:rPr>
        <w:t xml:space="preserve"> campos em formulários (restrição de comprimento mínimo ou máximo em strings, exclusão de valores nulos,</w:t>
      </w:r>
      <w:r w:rsidR="00693CC6">
        <w:rPr>
          <w:sz w:val="20"/>
          <w:szCs w:val="24"/>
        </w:rPr>
        <w:t xml:space="preserve"> mensagem de notificação para dados obrigatórios,</w:t>
      </w:r>
      <w:r w:rsidR="00F55C67">
        <w:rPr>
          <w:sz w:val="20"/>
          <w:szCs w:val="24"/>
        </w:rPr>
        <w:t xml:space="preserve"> restrição de tipo de dados e outros), máscaras de</w:t>
      </w:r>
      <w:r w:rsidR="00CA0061">
        <w:rPr>
          <w:sz w:val="20"/>
          <w:szCs w:val="24"/>
        </w:rPr>
        <w:t xml:space="preserve"> formato</w:t>
      </w:r>
      <w:r w:rsidR="00F55C67">
        <w:rPr>
          <w:sz w:val="20"/>
          <w:szCs w:val="24"/>
        </w:rPr>
        <w:t xml:space="preserve"> nos campos</w:t>
      </w:r>
      <w:r w:rsidR="00CA0061">
        <w:rPr>
          <w:sz w:val="20"/>
          <w:szCs w:val="24"/>
        </w:rPr>
        <w:t xml:space="preserve"> de entrada</w:t>
      </w:r>
      <w:r w:rsidR="00F55C67">
        <w:rPr>
          <w:sz w:val="20"/>
          <w:szCs w:val="24"/>
        </w:rPr>
        <w:t xml:space="preserve"> </w:t>
      </w:r>
      <w:r w:rsidR="00C56FC1">
        <w:rPr>
          <w:sz w:val="20"/>
          <w:szCs w:val="24"/>
        </w:rPr>
        <w:t xml:space="preserve">– como exemplo </w:t>
      </w:r>
      <w:r w:rsidR="00CA0061">
        <w:rPr>
          <w:sz w:val="20"/>
          <w:szCs w:val="24"/>
        </w:rPr>
        <w:t xml:space="preserve">a </w:t>
      </w:r>
      <w:r w:rsidR="00F55C67">
        <w:rPr>
          <w:sz w:val="20"/>
          <w:szCs w:val="24"/>
        </w:rPr>
        <w:t>formatação para</w:t>
      </w:r>
      <w:r w:rsidR="00C56FC1">
        <w:rPr>
          <w:sz w:val="20"/>
          <w:szCs w:val="24"/>
        </w:rPr>
        <w:t xml:space="preserve"> datas,</w:t>
      </w:r>
      <w:r w:rsidR="00F55C67">
        <w:rPr>
          <w:sz w:val="20"/>
          <w:szCs w:val="24"/>
        </w:rPr>
        <w:t xml:space="preserve"> </w:t>
      </w:r>
      <w:r w:rsidR="004340A3">
        <w:rPr>
          <w:sz w:val="20"/>
          <w:szCs w:val="24"/>
        </w:rPr>
        <w:t xml:space="preserve">RG, </w:t>
      </w:r>
      <w:r w:rsidR="00F55C67">
        <w:rPr>
          <w:sz w:val="20"/>
          <w:szCs w:val="24"/>
        </w:rPr>
        <w:t>CPF, CEP</w:t>
      </w:r>
      <w:r w:rsidR="00C56FC1">
        <w:rPr>
          <w:sz w:val="20"/>
          <w:szCs w:val="24"/>
        </w:rPr>
        <w:t xml:space="preserve"> e outros valores</w:t>
      </w:r>
      <w:r w:rsidR="00CA0061">
        <w:rPr>
          <w:sz w:val="20"/>
          <w:szCs w:val="24"/>
        </w:rPr>
        <w:t xml:space="preserve"> – em Java Script</w:t>
      </w:r>
      <w:r w:rsidR="00C56FC1">
        <w:rPr>
          <w:sz w:val="20"/>
          <w:szCs w:val="24"/>
        </w:rPr>
        <w:t xml:space="preserve">. No cadastro de pacientes, limitação à seleção de estados e munícipios exclusivos de cada estado predefinidos </w:t>
      </w:r>
      <w:r w:rsidR="00CA0061">
        <w:rPr>
          <w:sz w:val="20"/>
          <w:szCs w:val="24"/>
        </w:rPr>
        <w:t>usando como fonte de localidades a API de serviço de dados do IBGE</w:t>
      </w:r>
      <w:r w:rsidR="00693CC6">
        <w:rPr>
          <w:sz w:val="20"/>
          <w:szCs w:val="24"/>
        </w:rPr>
        <w:t>, assim como uso</w:t>
      </w:r>
      <w:r w:rsidR="00FA6420">
        <w:rPr>
          <w:sz w:val="20"/>
          <w:szCs w:val="24"/>
        </w:rPr>
        <w:t xml:space="preserve"> do</w:t>
      </w:r>
      <w:r w:rsidR="00D40AD1">
        <w:rPr>
          <w:sz w:val="20"/>
          <w:szCs w:val="24"/>
        </w:rPr>
        <w:t xml:space="preserve"> pacote</w:t>
      </w:r>
      <w:r w:rsidR="00FA6420">
        <w:rPr>
          <w:sz w:val="20"/>
          <w:szCs w:val="24"/>
        </w:rPr>
        <w:t xml:space="preserve"> </w:t>
      </w:r>
      <w:proofErr w:type="spellStart"/>
      <w:r w:rsidR="00FA6420">
        <w:rPr>
          <w:sz w:val="20"/>
          <w:szCs w:val="24"/>
        </w:rPr>
        <w:t>Hibernate</w:t>
      </w:r>
      <w:proofErr w:type="spellEnd"/>
      <w:r w:rsidR="00FA6420">
        <w:rPr>
          <w:sz w:val="20"/>
          <w:szCs w:val="24"/>
        </w:rPr>
        <w:t xml:space="preserve"> </w:t>
      </w:r>
      <w:proofErr w:type="spellStart"/>
      <w:r w:rsidR="00FA6420">
        <w:rPr>
          <w:sz w:val="20"/>
          <w:szCs w:val="24"/>
        </w:rPr>
        <w:t>Validate</w:t>
      </w:r>
      <w:proofErr w:type="spellEnd"/>
      <w:r w:rsidR="00FA6420">
        <w:rPr>
          <w:sz w:val="20"/>
          <w:szCs w:val="24"/>
        </w:rPr>
        <w:t xml:space="preserve"> para verificação de CPFs válidos.</w:t>
      </w:r>
      <w:r w:rsidR="00693CC6">
        <w:rPr>
          <w:sz w:val="20"/>
          <w:szCs w:val="24"/>
        </w:rPr>
        <w:t xml:space="preserve"> </w:t>
      </w:r>
    </w:p>
    <w:p w14:paraId="0A1870C9" w14:textId="09A4F335" w:rsidR="00585E15" w:rsidRDefault="00585E15" w:rsidP="00B730A7">
      <w:pPr>
        <w:ind w:firstLine="425"/>
        <w:jc w:val="both"/>
        <w:rPr>
          <w:sz w:val="20"/>
          <w:szCs w:val="24"/>
        </w:rPr>
      </w:pPr>
      <w:r w:rsidRPr="00585E15">
        <w:rPr>
          <w:sz w:val="20"/>
          <w:szCs w:val="24"/>
        </w:rPr>
        <w:t xml:space="preserve">O design e layout da interface </w:t>
      </w:r>
      <w:r w:rsidR="00E66220">
        <w:rPr>
          <w:sz w:val="20"/>
          <w:szCs w:val="24"/>
        </w:rPr>
        <w:t xml:space="preserve">será desenvolvido com foco na </w:t>
      </w:r>
      <w:r w:rsidRPr="00E66220">
        <w:rPr>
          <w:i/>
          <w:iCs/>
          <w:sz w:val="20"/>
          <w:szCs w:val="24"/>
        </w:rPr>
        <w:t>consistência e padronização</w:t>
      </w:r>
      <w:r w:rsidRPr="00585E15">
        <w:rPr>
          <w:sz w:val="20"/>
          <w:szCs w:val="24"/>
        </w:rPr>
        <w:t xml:space="preserve"> </w:t>
      </w:r>
      <w:r w:rsidR="00D40AD1">
        <w:rPr>
          <w:sz w:val="20"/>
          <w:szCs w:val="24"/>
        </w:rPr>
        <w:t xml:space="preserve">no tema </w:t>
      </w:r>
      <w:r w:rsidRPr="00585E15">
        <w:rPr>
          <w:sz w:val="20"/>
          <w:szCs w:val="24"/>
        </w:rPr>
        <w:t xml:space="preserve">em </w:t>
      </w:r>
      <w:r w:rsidRPr="00D40AD1">
        <w:rPr>
          <w:sz w:val="20"/>
          <w:szCs w:val="24"/>
        </w:rPr>
        <w:t>todas</w:t>
      </w:r>
      <w:r w:rsidRPr="00585E15">
        <w:rPr>
          <w:sz w:val="20"/>
          <w:szCs w:val="24"/>
        </w:rPr>
        <w:t xml:space="preserve"> telas</w:t>
      </w:r>
      <w:r w:rsidR="002877FE">
        <w:rPr>
          <w:sz w:val="20"/>
          <w:szCs w:val="24"/>
        </w:rPr>
        <w:t>, menus</w:t>
      </w:r>
      <w:r w:rsidRPr="00585E15">
        <w:rPr>
          <w:sz w:val="20"/>
          <w:szCs w:val="24"/>
        </w:rPr>
        <w:t xml:space="preserve"> e processos dos usuários, desde ícones até tipografia, cores e posicionamento de botões da UI. Facilitando também assim o </w:t>
      </w:r>
      <w:r w:rsidRPr="00E66220">
        <w:rPr>
          <w:i/>
          <w:iCs/>
          <w:sz w:val="20"/>
          <w:szCs w:val="24"/>
        </w:rPr>
        <w:t>reconhecimento em vez de recordação</w:t>
      </w:r>
      <w:r w:rsidRPr="00585E15">
        <w:rPr>
          <w:sz w:val="20"/>
          <w:szCs w:val="24"/>
        </w:rPr>
        <w:t xml:space="preserve">, uma vez que os usuários não precisarão se esforçar em memorizar como fazer cada procedimento em cada tela diferente devido aos layouts seguirem os mesmos padrões de estética e interação estabelecidos no sistema inteiro.  </w:t>
      </w:r>
    </w:p>
    <w:p w14:paraId="4FF7FCF5" w14:textId="739C167D" w:rsidR="00B730A7" w:rsidRDefault="002877FE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  <w:r>
        <w:rPr>
          <w:b/>
          <w:bCs/>
          <w:color w:val="404040" w:themeColor="text1" w:themeTint="BF"/>
          <w:sz w:val="18"/>
        </w:rPr>
        <w:t xml:space="preserve">  </w:t>
      </w:r>
    </w:p>
    <w:p w14:paraId="4617A0E3" w14:textId="13840400" w:rsidR="002877FE" w:rsidRDefault="002877FE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4A9A3E2E" w14:textId="1A503DCF" w:rsidR="002877FE" w:rsidRDefault="002877FE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135FF289" w14:textId="62E83E6B" w:rsidR="002877FE" w:rsidRDefault="002877FE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02AF881C" w14:textId="77777777" w:rsidR="002877FE" w:rsidRDefault="002877FE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3CA8211D" w14:textId="77777777" w:rsidR="00B730A7" w:rsidRDefault="00B730A7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5A7EE611" w14:textId="514D010D" w:rsidR="00B730A7" w:rsidRDefault="00B730A7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187BA2F6" w14:textId="77777777" w:rsidR="00B730A7" w:rsidRDefault="00B730A7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1E711770" w14:textId="77777777" w:rsidR="002A4F16" w:rsidRDefault="002A4F16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65869A71" w14:textId="77777777" w:rsidR="002A4F16" w:rsidRDefault="002A4F16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5FF16D64" w14:textId="4E1BD0B1" w:rsidR="002A4F16" w:rsidRDefault="002A4F16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1C21FF21" w14:textId="5F454CE2" w:rsidR="0097628B" w:rsidRDefault="0097628B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00A36747" w14:textId="17BDB4DC" w:rsidR="0097628B" w:rsidRDefault="0097628B" w:rsidP="002A4F16">
      <w:pPr>
        <w:pStyle w:val="NormalWeb"/>
        <w:shd w:val="clear" w:color="auto" w:fill="FFFFFF"/>
        <w:spacing w:before="0" w:beforeAutospacing="0"/>
        <w:rPr>
          <w:b/>
          <w:bCs/>
          <w:color w:val="404040" w:themeColor="text1" w:themeTint="BF"/>
          <w:sz w:val="18"/>
        </w:rPr>
      </w:pPr>
    </w:p>
    <w:p w14:paraId="6CD354A8" w14:textId="77777777" w:rsidR="000C0981" w:rsidRPr="00E248C4" w:rsidRDefault="000C0981" w:rsidP="0019780F"/>
    <w:sectPr w:rsidR="000C0981" w:rsidRPr="00E248C4" w:rsidSect="005C5DB2">
      <w:headerReference w:type="default" r:id="rId29"/>
      <w:pgSz w:w="11907" w:h="16839" w:code="9"/>
      <w:pgMar w:top="709" w:right="1275" w:bottom="851" w:left="1276" w:header="397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0CBDE" w14:textId="77777777" w:rsidR="00BA7A26" w:rsidRDefault="00BA7A26">
      <w:pPr>
        <w:spacing w:after="0" w:line="240" w:lineRule="auto"/>
      </w:pPr>
      <w:r>
        <w:separator/>
      </w:r>
    </w:p>
  </w:endnote>
  <w:endnote w:type="continuationSeparator" w:id="0">
    <w:p w14:paraId="5625484D" w14:textId="77777777" w:rsidR="00BA7A26" w:rsidRDefault="00BA7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E2987" w14:textId="77777777" w:rsidR="00BA7A26" w:rsidRDefault="00BA7A26">
      <w:pPr>
        <w:spacing w:after="0" w:line="240" w:lineRule="auto"/>
      </w:pPr>
      <w:r>
        <w:separator/>
      </w:r>
    </w:p>
  </w:footnote>
  <w:footnote w:type="continuationSeparator" w:id="0">
    <w:p w14:paraId="4AB93CAF" w14:textId="77777777" w:rsidR="00BA7A26" w:rsidRDefault="00BA7A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590A8" w14:textId="77777777" w:rsidR="004154C7" w:rsidRDefault="004154C7">
    <w:pPr>
      <w:pStyle w:val="Cabealho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5D1D31" wp14:editId="6935B1F2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F88640" w14:textId="77777777" w:rsidR="004154C7" w:rsidRDefault="004154C7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5D1D3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" filled="f" stroked="f" strokeweight=".5pt">
              <v:textbox style="mso-fit-shape-to-text:t" inset="0,0,0,0">
                <w:txbxContent>
                  <w:p w14:paraId="4BF88640" w14:textId="77777777" w:rsidR="004154C7" w:rsidRDefault="004154C7">
                    <w:pPr>
                      <w:pStyle w:val="Rodap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8AE6B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multilevel"/>
    <w:tmpl w:val="3A1CA084"/>
    <w:lvl w:ilvl="0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864FE7"/>
    <w:multiLevelType w:val="multilevel"/>
    <w:tmpl w:val="EF7868CA"/>
    <w:lvl w:ilvl="0">
      <w:start w:val="1"/>
      <w:numFmt w:val="decimal"/>
      <w:lvlText w:val="6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D1A3F70"/>
    <w:multiLevelType w:val="multilevel"/>
    <w:tmpl w:val="298AEC90"/>
    <w:lvl w:ilvl="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4C21413"/>
    <w:multiLevelType w:val="multilevel"/>
    <w:tmpl w:val="9BAEF202"/>
    <w:numStyleLink w:val="Estilo1"/>
  </w:abstractNum>
  <w:abstractNum w:abstractNumId="5" w15:restartNumberingAfterBreak="0">
    <w:nsid w:val="1B571364"/>
    <w:multiLevelType w:val="multilevel"/>
    <w:tmpl w:val="9BAEF202"/>
    <w:numStyleLink w:val="Estilo1"/>
  </w:abstractNum>
  <w:abstractNum w:abstractNumId="6" w15:restartNumberingAfterBreak="0">
    <w:nsid w:val="1D47670A"/>
    <w:multiLevelType w:val="multilevel"/>
    <w:tmpl w:val="9BAEF202"/>
    <w:numStyleLink w:val="Estilo1"/>
  </w:abstractNum>
  <w:abstractNum w:abstractNumId="7" w15:restartNumberingAfterBreak="0">
    <w:nsid w:val="1EC653BB"/>
    <w:multiLevelType w:val="multilevel"/>
    <w:tmpl w:val="EC6467DA"/>
    <w:styleLink w:val="Estilo3"/>
    <w:lvl w:ilvl="0">
      <w:start w:val="3"/>
      <w:numFmt w:val="decimal"/>
      <w:lvlText w:val="%1.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17A60"/>
    <w:multiLevelType w:val="multilevel"/>
    <w:tmpl w:val="298AEC90"/>
    <w:lvl w:ilvl="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6D21216"/>
    <w:multiLevelType w:val="multilevel"/>
    <w:tmpl w:val="F2B0DDCA"/>
    <w:lvl w:ilvl="0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3.2.%2"/>
      <w:lvlJc w:val="left"/>
      <w:pPr>
        <w:ind w:left="121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7F63F24"/>
    <w:multiLevelType w:val="multilevel"/>
    <w:tmpl w:val="2C4A7558"/>
    <w:lvl w:ilvl="0">
      <w:start w:val="1"/>
      <w:numFmt w:val="decimal"/>
      <w:lvlText w:val="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AE553FC"/>
    <w:multiLevelType w:val="multilevel"/>
    <w:tmpl w:val="B1580ECA"/>
    <w:lvl w:ilvl="0">
      <w:start w:val="1"/>
      <w:numFmt w:val="decimal"/>
      <w:pStyle w:val="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9B7DFA"/>
    <w:multiLevelType w:val="hybridMultilevel"/>
    <w:tmpl w:val="727A255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6C293B"/>
    <w:multiLevelType w:val="hybridMultilevel"/>
    <w:tmpl w:val="8FC893EA"/>
    <w:lvl w:ilvl="0" w:tplc="0B2A84D0">
      <w:start w:val="1"/>
      <w:numFmt w:val="decimal"/>
      <w:suff w:val="space"/>
      <w:lvlText w:val="3.3.%1"/>
      <w:lvlJc w:val="left"/>
      <w:pPr>
        <w:ind w:left="135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4C8B26C2"/>
    <w:multiLevelType w:val="hybridMultilevel"/>
    <w:tmpl w:val="126AEC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DE50D6"/>
    <w:multiLevelType w:val="hybridMultilevel"/>
    <w:tmpl w:val="7C3EEED4"/>
    <w:lvl w:ilvl="0" w:tplc="5B1A5E3C">
      <w:start w:val="1"/>
      <w:numFmt w:val="decimal"/>
      <w:suff w:val="space"/>
      <w:lvlText w:val="3.1.%1"/>
      <w:lvlJc w:val="left"/>
      <w:pPr>
        <w:ind w:left="135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54481CE2"/>
    <w:multiLevelType w:val="multilevel"/>
    <w:tmpl w:val="0C70812E"/>
    <w:styleLink w:val="Estilo4"/>
    <w:lvl w:ilvl="0">
      <w:start w:val="1"/>
      <w:numFmt w:val="decimal"/>
      <w:lvlText w:val="3.2.%1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5137716"/>
    <w:multiLevelType w:val="multilevel"/>
    <w:tmpl w:val="41B63BD0"/>
    <w:lvl w:ilvl="0">
      <w:start w:val="1"/>
      <w:numFmt w:val="decimal"/>
      <w:lvlText w:val="12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624C5B3B"/>
    <w:multiLevelType w:val="hybridMultilevel"/>
    <w:tmpl w:val="640A5A20"/>
    <w:lvl w:ilvl="0" w:tplc="0780F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5CBD5E">
      <w:start w:val="1"/>
      <w:numFmt w:val="decimal"/>
      <w:lvlText w:val="%2.1"/>
      <w:lvlJc w:val="left"/>
      <w:pPr>
        <w:ind w:left="1069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E5D71"/>
    <w:multiLevelType w:val="hybridMultilevel"/>
    <w:tmpl w:val="BA947504"/>
    <w:lvl w:ilvl="0" w:tplc="B59A5096">
      <w:start w:val="1"/>
      <w:numFmt w:val="bullet"/>
      <w:pStyle w:val="Commarcadores"/>
      <w:lvlText w:val=""/>
      <w:lvlJc w:val="left"/>
      <w:pPr>
        <w:tabs>
          <w:tab w:val="num" w:pos="783"/>
        </w:tabs>
        <w:ind w:left="855" w:hanging="288"/>
      </w:pPr>
      <w:rPr>
        <w:rFonts w:ascii="Symbol" w:hAnsi="Symbol" w:hint="default"/>
        <w:strike w:val="0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20" w15:restartNumberingAfterBreak="0">
    <w:nsid w:val="67573832"/>
    <w:multiLevelType w:val="hybridMultilevel"/>
    <w:tmpl w:val="755A5AE8"/>
    <w:lvl w:ilvl="0" w:tplc="049AF7BC">
      <w:start w:val="1"/>
      <w:numFmt w:val="decimal"/>
      <w:suff w:val="space"/>
      <w:lvlText w:val="3.2.%1"/>
      <w:lvlJc w:val="left"/>
      <w:pPr>
        <w:ind w:left="135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68BD5A37"/>
    <w:multiLevelType w:val="multilevel"/>
    <w:tmpl w:val="640A5A20"/>
    <w:styleLink w:val="Estilo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512AB9"/>
    <w:multiLevelType w:val="multilevel"/>
    <w:tmpl w:val="9BAEF202"/>
    <w:styleLink w:val="Estilo1"/>
    <w:lvl w:ilvl="0">
      <w:start w:val="1"/>
      <w:numFmt w:val="bullet"/>
      <w:lvlText w:val=""/>
      <w:lvlJc w:val="left"/>
      <w:pPr>
        <w:tabs>
          <w:tab w:val="num" w:pos="783"/>
        </w:tabs>
        <w:ind w:left="855" w:hanging="288"/>
      </w:pPr>
      <w:rPr>
        <w:rFonts w:ascii="Symbol" w:hAnsi="Symbol" w:hint="default"/>
        <w:color w:val="404040" w:themeColor="text1" w:themeTint="BF"/>
      </w:rPr>
    </w:lvl>
    <w:lvl w:ilvl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23" w15:restartNumberingAfterBreak="0">
    <w:nsid w:val="772D38FA"/>
    <w:multiLevelType w:val="hybridMultilevel"/>
    <w:tmpl w:val="640A5A20"/>
    <w:lvl w:ilvl="0" w:tplc="0780F7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65CBD5E">
      <w:start w:val="1"/>
      <w:numFmt w:val="decimal"/>
      <w:lvlText w:val="%2.1"/>
      <w:lvlJc w:val="left"/>
      <w:pPr>
        <w:ind w:left="1069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4547EA"/>
    <w:multiLevelType w:val="multilevel"/>
    <w:tmpl w:val="31AE4720"/>
    <w:lvl w:ilvl="0">
      <w:start w:val="1"/>
      <w:numFmt w:val="decimal"/>
      <w:suff w:val="space"/>
      <w:lvlText w:val="3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9"/>
  </w:num>
  <w:num w:numId="2">
    <w:abstractNumId w:val="1"/>
  </w:num>
  <w:num w:numId="3">
    <w:abstractNumId w:val="22"/>
  </w:num>
  <w:num w:numId="4">
    <w:abstractNumId w:val="6"/>
  </w:num>
  <w:num w:numId="5">
    <w:abstractNumId w:val="5"/>
  </w:num>
  <w:num w:numId="6">
    <w:abstractNumId w:val="4"/>
  </w:num>
  <w:num w:numId="7">
    <w:abstractNumId w:val="11"/>
  </w:num>
  <w:num w:numId="8">
    <w:abstractNumId w:val="21"/>
  </w:num>
  <w:num w:numId="9">
    <w:abstractNumId w:val="7"/>
  </w:num>
  <w:num w:numId="10">
    <w:abstractNumId w:val="18"/>
  </w:num>
  <w:num w:numId="11">
    <w:abstractNumId w:val="9"/>
  </w:num>
  <w:num w:numId="12">
    <w:abstractNumId w:val="3"/>
  </w:num>
  <w:num w:numId="13">
    <w:abstractNumId w:val="15"/>
  </w:num>
  <w:num w:numId="14">
    <w:abstractNumId w:val="16"/>
  </w:num>
  <w:num w:numId="15">
    <w:abstractNumId w:val="24"/>
  </w:num>
  <w:num w:numId="16">
    <w:abstractNumId w:val="13"/>
  </w:num>
  <w:num w:numId="17">
    <w:abstractNumId w:val="20"/>
  </w:num>
  <w:num w:numId="18">
    <w:abstractNumId w:val="14"/>
  </w:num>
  <w:num w:numId="19">
    <w:abstractNumId w:val="12"/>
  </w:num>
  <w:num w:numId="20">
    <w:abstractNumId w:val="23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lvl w:ilvl="0">
        <w:start w:val="1"/>
        <w:numFmt w:val="decimal"/>
        <w:pStyle w:val="Ttulo2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862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004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160" w:hanging="216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 w:numId="25">
    <w:abstractNumId w:val="8"/>
  </w:num>
  <w:num w:numId="26">
    <w:abstractNumId w:val="2"/>
  </w:num>
  <w:num w:numId="27">
    <w:abstractNumId w:val="10"/>
  </w:num>
  <w:num w:numId="28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CA9"/>
    <w:rsid w:val="000407FB"/>
    <w:rsid w:val="00055215"/>
    <w:rsid w:val="00071731"/>
    <w:rsid w:val="000A7468"/>
    <w:rsid w:val="000B0F4A"/>
    <w:rsid w:val="000C0112"/>
    <w:rsid w:val="000C0981"/>
    <w:rsid w:val="000C126E"/>
    <w:rsid w:val="000D15D6"/>
    <w:rsid w:val="00102C9D"/>
    <w:rsid w:val="00107988"/>
    <w:rsid w:val="00112B9B"/>
    <w:rsid w:val="00120624"/>
    <w:rsid w:val="001264CF"/>
    <w:rsid w:val="00127916"/>
    <w:rsid w:val="00133D6F"/>
    <w:rsid w:val="00136391"/>
    <w:rsid w:val="001464C2"/>
    <w:rsid w:val="00154123"/>
    <w:rsid w:val="00157A91"/>
    <w:rsid w:val="00166D8D"/>
    <w:rsid w:val="001846A7"/>
    <w:rsid w:val="0019009F"/>
    <w:rsid w:val="0019322A"/>
    <w:rsid w:val="001936E3"/>
    <w:rsid w:val="001947BB"/>
    <w:rsid w:val="0019780F"/>
    <w:rsid w:val="001B2FD7"/>
    <w:rsid w:val="001D0693"/>
    <w:rsid w:val="001F2DE3"/>
    <w:rsid w:val="001F6EEB"/>
    <w:rsid w:val="002152AE"/>
    <w:rsid w:val="002158B6"/>
    <w:rsid w:val="00215C71"/>
    <w:rsid w:val="00224F4F"/>
    <w:rsid w:val="00236ED4"/>
    <w:rsid w:val="0023772A"/>
    <w:rsid w:val="00244B33"/>
    <w:rsid w:val="00263DF0"/>
    <w:rsid w:val="00280DAE"/>
    <w:rsid w:val="00281A62"/>
    <w:rsid w:val="0028429C"/>
    <w:rsid w:val="002877FE"/>
    <w:rsid w:val="002A3170"/>
    <w:rsid w:val="002A4F16"/>
    <w:rsid w:val="002A5330"/>
    <w:rsid w:val="002B28B5"/>
    <w:rsid w:val="002C048C"/>
    <w:rsid w:val="002C5A42"/>
    <w:rsid w:val="002D6341"/>
    <w:rsid w:val="002D7F59"/>
    <w:rsid w:val="002F10DF"/>
    <w:rsid w:val="00305EF2"/>
    <w:rsid w:val="00321025"/>
    <w:rsid w:val="00322EEB"/>
    <w:rsid w:val="00324D12"/>
    <w:rsid w:val="00383B8F"/>
    <w:rsid w:val="00387526"/>
    <w:rsid w:val="00387F2A"/>
    <w:rsid w:val="003A1FEC"/>
    <w:rsid w:val="003A7DCF"/>
    <w:rsid w:val="003C3A8A"/>
    <w:rsid w:val="003C51C5"/>
    <w:rsid w:val="0041070F"/>
    <w:rsid w:val="00415116"/>
    <w:rsid w:val="004154C7"/>
    <w:rsid w:val="00423BC7"/>
    <w:rsid w:val="00425765"/>
    <w:rsid w:val="0043068E"/>
    <w:rsid w:val="004340A3"/>
    <w:rsid w:val="0044200A"/>
    <w:rsid w:val="004935C0"/>
    <w:rsid w:val="004A2D31"/>
    <w:rsid w:val="004B5C93"/>
    <w:rsid w:val="004B7CD5"/>
    <w:rsid w:val="004C14CE"/>
    <w:rsid w:val="004C46A9"/>
    <w:rsid w:val="004C5AAD"/>
    <w:rsid w:val="004E2BF4"/>
    <w:rsid w:val="004F5ED2"/>
    <w:rsid w:val="0051462E"/>
    <w:rsid w:val="00517A38"/>
    <w:rsid w:val="005404C6"/>
    <w:rsid w:val="00542092"/>
    <w:rsid w:val="00545E74"/>
    <w:rsid w:val="00554FD6"/>
    <w:rsid w:val="0055713E"/>
    <w:rsid w:val="00565863"/>
    <w:rsid w:val="005774DA"/>
    <w:rsid w:val="00585E15"/>
    <w:rsid w:val="00596EEC"/>
    <w:rsid w:val="005A3AC0"/>
    <w:rsid w:val="005B0946"/>
    <w:rsid w:val="005B2C0A"/>
    <w:rsid w:val="005B7C63"/>
    <w:rsid w:val="005C5DB2"/>
    <w:rsid w:val="005D1B43"/>
    <w:rsid w:val="005E036E"/>
    <w:rsid w:val="006067B9"/>
    <w:rsid w:val="0060699E"/>
    <w:rsid w:val="00611CE0"/>
    <w:rsid w:val="006272B0"/>
    <w:rsid w:val="00633E2C"/>
    <w:rsid w:val="006533E1"/>
    <w:rsid w:val="00656483"/>
    <w:rsid w:val="006610CD"/>
    <w:rsid w:val="00677255"/>
    <w:rsid w:val="00690EC2"/>
    <w:rsid w:val="00693CC6"/>
    <w:rsid w:val="006A516F"/>
    <w:rsid w:val="006A6EA0"/>
    <w:rsid w:val="006B7648"/>
    <w:rsid w:val="006D29C2"/>
    <w:rsid w:val="006D3468"/>
    <w:rsid w:val="006D471B"/>
    <w:rsid w:val="006D5900"/>
    <w:rsid w:val="006E2289"/>
    <w:rsid w:val="006E4250"/>
    <w:rsid w:val="006E5425"/>
    <w:rsid w:val="00712478"/>
    <w:rsid w:val="00720EED"/>
    <w:rsid w:val="00736666"/>
    <w:rsid w:val="007455ED"/>
    <w:rsid w:val="00773298"/>
    <w:rsid w:val="0078200E"/>
    <w:rsid w:val="007868B4"/>
    <w:rsid w:val="0079138C"/>
    <w:rsid w:val="007B0EBC"/>
    <w:rsid w:val="007B1ECE"/>
    <w:rsid w:val="007C1BB9"/>
    <w:rsid w:val="007C5F47"/>
    <w:rsid w:val="007C6B65"/>
    <w:rsid w:val="007D2A88"/>
    <w:rsid w:val="007E498C"/>
    <w:rsid w:val="007E764C"/>
    <w:rsid w:val="00802059"/>
    <w:rsid w:val="008028C3"/>
    <w:rsid w:val="0081414A"/>
    <w:rsid w:val="00816BA5"/>
    <w:rsid w:val="00885B77"/>
    <w:rsid w:val="008B6379"/>
    <w:rsid w:val="008D193A"/>
    <w:rsid w:val="008E28C0"/>
    <w:rsid w:val="008F1DD0"/>
    <w:rsid w:val="0092295A"/>
    <w:rsid w:val="009262C6"/>
    <w:rsid w:val="009568EA"/>
    <w:rsid w:val="00961D4F"/>
    <w:rsid w:val="009722A6"/>
    <w:rsid w:val="009747B3"/>
    <w:rsid w:val="00974847"/>
    <w:rsid w:val="0097628B"/>
    <w:rsid w:val="00997F81"/>
    <w:rsid w:val="009A666A"/>
    <w:rsid w:val="009A6733"/>
    <w:rsid w:val="009B078B"/>
    <w:rsid w:val="009B6146"/>
    <w:rsid w:val="009C5B38"/>
    <w:rsid w:val="009C6060"/>
    <w:rsid w:val="009E0537"/>
    <w:rsid w:val="009E2E47"/>
    <w:rsid w:val="009E473F"/>
    <w:rsid w:val="009E6235"/>
    <w:rsid w:val="00A126D5"/>
    <w:rsid w:val="00A213FC"/>
    <w:rsid w:val="00A2275E"/>
    <w:rsid w:val="00A2553E"/>
    <w:rsid w:val="00A302F6"/>
    <w:rsid w:val="00A34777"/>
    <w:rsid w:val="00A42716"/>
    <w:rsid w:val="00A555C2"/>
    <w:rsid w:val="00A57807"/>
    <w:rsid w:val="00A658BB"/>
    <w:rsid w:val="00A674A0"/>
    <w:rsid w:val="00A70772"/>
    <w:rsid w:val="00A80064"/>
    <w:rsid w:val="00A80104"/>
    <w:rsid w:val="00A85916"/>
    <w:rsid w:val="00A85FA6"/>
    <w:rsid w:val="00A927FA"/>
    <w:rsid w:val="00A945CC"/>
    <w:rsid w:val="00A95F81"/>
    <w:rsid w:val="00AB7CA9"/>
    <w:rsid w:val="00AC1148"/>
    <w:rsid w:val="00AE54ED"/>
    <w:rsid w:val="00AF2A2F"/>
    <w:rsid w:val="00AF4295"/>
    <w:rsid w:val="00AF4305"/>
    <w:rsid w:val="00AF762A"/>
    <w:rsid w:val="00B2162A"/>
    <w:rsid w:val="00B401A8"/>
    <w:rsid w:val="00B619D7"/>
    <w:rsid w:val="00B650D0"/>
    <w:rsid w:val="00B67AE0"/>
    <w:rsid w:val="00B730A7"/>
    <w:rsid w:val="00B9036F"/>
    <w:rsid w:val="00BA7A26"/>
    <w:rsid w:val="00BB5070"/>
    <w:rsid w:val="00BC74DA"/>
    <w:rsid w:val="00BD0325"/>
    <w:rsid w:val="00BD15A5"/>
    <w:rsid w:val="00BD4BF2"/>
    <w:rsid w:val="00BD65E7"/>
    <w:rsid w:val="00BE0C2C"/>
    <w:rsid w:val="00BF0B84"/>
    <w:rsid w:val="00BF1FAC"/>
    <w:rsid w:val="00BF4661"/>
    <w:rsid w:val="00BF7C1A"/>
    <w:rsid w:val="00C059AE"/>
    <w:rsid w:val="00C10F80"/>
    <w:rsid w:val="00C2550C"/>
    <w:rsid w:val="00C25E29"/>
    <w:rsid w:val="00C32581"/>
    <w:rsid w:val="00C54C2B"/>
    <w:rsid w:val="00C56FC1"/>
    <w:rsid w:val="00CA0061"/>
    <w:rsid w:val="00CA0114"/>
    <w:rsid w:val="00CA6AC9"/>
    <w:rsid w:val="00CB0A99"/>
    <w:rsid w:val="00CB54C8"/>
    <w:rsid w:val="00CB6632"/>
    <w:rsid w:val="00CC0E3F"/>
    <w:rsid w:val="00CC4AF6"/>
    <w:rsid w:val="00CD484C"/>
    <w:rsid w:val="00CE445F"/>
    <w:rsid w:val="00CF274C"/>
    <w:rsid w:val="00CF4581"/>
    <w:rsid w:val="00D010CC"/>
    <w:rsid w:val="00D15901"/>
    <w:rsid w:val="00D17976"/>
    <w:rsid w:val="00D17AD5"/>
    <w:rsid w:val="00D34D84"/>
    <w:rsid w:val="00D40AD1"/>
    <w:rsid w:val="00D44CA3"/>
    <w:rsid w:val="00D56BE5"/>
    <w:rsid w:val="00D56E95"/>
    <w:rsid w:val="00D91A32"/>
    <w:rsid w:val="00D92C10"/>
    <w:rsid w:val="00DA47BB"/>
    <w:rsid w:val="00DD1FD0"/>
    <w:rsid w:val="00DD423F"/>
    <w:rsid w:val="00DE3DB7"/>
    <w:rsid w:val="00DF05DC"/>
    <w:rsid w:val="00DF63B6"/>
    <w:rsid w:val="00E023B6"/>
    <w:rsid w:val="00E0282B"/>
    <w:rsid w:val="00E11D44"/>
    <w:rsid w:val="00E248C4"/>
    <w:rsid w:val="00E66220"/>
    <w:rsid w:val="00E7252D"/>
    <w:rsid w:val="00E77029"/>
    <w:rsid w:val="00E866A2"/>
    <w:rsid w:val="00E90972"/>
    <w:rsid w:val="00E936C5"/>
    <w:rsid w:val="00E954A0"/>
    <w:rsid w:val="00E96407"/>
    <w:rsid w:val="00EA4DBB"/>
    <w:rsid w:val="00EC2FC2"/>
    <w:rsid w:val="00EC663A"/>
    <w:rsid w:val="00ED04C6"/>
    <w:rsid w:val="00ED71AB"/>
    <w:rsid w:val="00EE6367"/>
    <w:rsid w:val="00EF69F1"/>
    <w:rsid w:val="00F01B39"/>
    <w:rsid w:val="00F55045"/>
    <w:rsid w:val="00F55C67"/>
    <w:rsid w:val="00F62128"/>
    <w:rsid w:val="00F642BC"/>
    <w:rsid w:val="00F75F41"/>
    <w:rsid w:val="00F763E2"/>
    <w:rsid w:val="00F91BA4"/>
    <w:rsid w:val="00FA6420"/>
    <w:rsid w:val="00FC5439"/>
    <w:rsid w:val="00FD2408"/>
    <w:rsid w:val="00FD791A"/>
    <w:rsid w:val="00FD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4BDDAF"/>
  <w15:chartTrackingRefBased/>
  <w15:docId w15:val="{5D30F767-6EBF-46ED-AA91-4BE58F1B8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DD0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numPr>
        <w:numId w:val="2"/>
      </w:numPr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73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SubttuloChar">
    <w:name w:val="Subtítulo Char"/>
    <w:basedOn w:val="Fontepargpadro"/>
    <w:link w:val="Subttulo"/>
    <w:uiPriority w:val="11"/>
    <w:rPr>
      <w:b/>
      <w:bCs/>
      <w:color w:val="5B9BD5" w:themeColor="accent1"/>
      <w:sz w:val="24"/>
    </w:rPr>
  </w:style>
  <w:style w:type="character" w:customStyle="1" w:styleId="Ttulo1Char">
    <w:name w:val="Título 1 Char"/>
    <w:basedOn w:val="Fontepargpadr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emEspaamento">
    <w:name w:val="No Spacing"/>
    <w:uiPriority w:val="1"/>
    <w:qFormat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Pr>
      <w:b/>
      <w:bCs/>
      <w:color w:val="5B9BD5" w:themeColor="accent1"/>
      <w:sz w:val="24"/>
    </w:rPr>
  </w:style>
  <w:style w:type="paragraph" w:styleId="Commarcadores">
    <w:name w:val="List Bullet"/>
    <w:basedOn w:val="Normal"/>
    <w:uiPriority w:val="1"/>
    <w:unhideWhenUsed/>
    <w:qFormat/>
    <w:pPr>
      <w:numPr>
        <w:numId w:val="1"/>
      </w:numPr>
      <w:spacing w:after="60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har">
    <w:name w:val="Rodapé Char"/>
    <w:basedOn w:val="Fontepargpadro"/>
    <w:link w:val="Rodap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Textodenotaderodap">
    <w:name w:val="footnote text"/>
    <w:basedOn w:val="Normal"/>
    <w:link w:val="TextodenotaderodapChar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TextodenotaderodapChar">
    <w:name w:val="Texto de nota de rodapé Char"/>
    <w:basedOn w:val="Fontepargpadro"/>
    <w:link w:val="Textodenotaderodap"/>
    <w:uiPriority w:val="12"/>
    <w:rPr>
      <w:i/>
      <w:iCs/>
      <w:sz w:val="14"/>
    </w:rPr>
  </w:style>
  <w:style w:type="character" w:customStyle="1" w:styleId="normaltextrun">
    <w:name w:val="normaltextrun"/>
    <w:basedOn w:val="Fontepargpadro"/>
    <w:rsid w:val="00127916"/>
  </w:style>
  <w:style w:type="character" w:customStyle="1" w:styleId="eop">
    <w:name w:val="eop"/>
    <w:basedOn w:val="Fontepargpadro"/>
    <w:rsid w:val="00127916"/>
  </w:style>
  <w:style w:type="paragraph" w:customStyle="1" w:styleId="paragraph">
    <w:name w:val="paragraph"/>
    <w:basedOn w:val="Normal"/>
    <w:rsid w:val="00E11D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PargrafodaLista">
    <w:name w:val="List Paragraph"/>
    <w:basedOn w:val="Normal"/>
    <w:uiPriority w:val="34"/>
    <w:unhideWhenUsed/>
    <w:qFormat/>
    <w:rsid w:val="004C46A9"/>
    <w:pPr>
      <w:ind w:left="720"/>
      <w:contextualSpacing/>
    </w:pPr>
  </w:style>
  <w:style w:type="paragraph" w:customStyle="1" w:styleId="ColorfulList-Accent11">
    <w:name w:val="Colorful List - Accent 11"/>
    <w:basedOn w:val="Normal"/>
    <w:uiPriority w:val="34"/>
    <w:qFormat/>
    <w:rsid w:val="009E473F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eastAsia="en-US"/>
    </w:rPr>
  </w:style>
  <w:style w:type="numbering" w:customStyle="1" w:styleId="Estilo1">
    <w:name w:val="Estilo1"/>
    <w:uiPriority w:val="99"/>
    <w:rsid w:val="00E248C4"/>
    <w:pPr>
      <w:numPr>
        <w:numId w:val="3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D484C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484C"/>
    <w:rPr>
      <w:rFonts w:ascii="Segoe UI" w:hAnsi="Segoe UI" w:cs="Segoe UI"/>
      <w:szCs w:val="18"/>
    </w:rPr>
  </w:style>
  <w:style w:type="paragraph" w:customStyle="1" w:styleId="Titulo1">
    <w:name w:val="Titulo1"/>
    <w:basedOn w:val="Ttulo1"/>
    <w:qFormat/>
    <w:rsid w:val="00A2553E"/>
    <w:pPr>
      <w:numPr>
        <w:numId w:val="7"/>
      </w:numPr>
      <w:spacing w:before="240" w:after="0" w:line="259" w:lineRule="auto"/>
      <w:jc w:val="both"/>
    </w:pPr>
    <w:rPr>
      <w:rFonts w:ascii="Arial" w:eastAsiaTheme="majorEastAsia" w:hAnsi="Arial" w:cs="Arial"/>
      <w:b w:val="0"/>
      <w:bCs w:val="0"/>
      <w:caps w:val="0"/>
      <w:color w:val="000000" w:themeColor="text1"/>
      <w:sz w:val="36"/>
      <w:szCs w:val="36"/>
      <w:lang w:eastAsia="en-US"/>
    </w:rPr>
  </w:style>
  <w:style w:type="paragraph" w:customStyle="1" w:styleId="Titulo2">
    <w:name w:val="Titulo2"/>
    <w:basedOn w:val="Ttulo1"/>
    <w:qFormat/>
    <w:rsid w:val="00A2553E"/>
    <w:pPr>
      <w:numPr>
        <w:ilvl w:val="1"/>
        <w:numId w:val="7"/>
      </w:numPr>
      <w:spacing w:before="240" w:after="0" w:line="259" w:lineRule="auto"/>
    </w:pPr>
    <w:rPr>
      <w:rFonts w:ascii="Arial" w:eastAsiaTheme="majorEastAsia" w:hAnsi="Arial" w:cs="Arial"/>
      <w:b w:val="0"/>
      <w:bCs w:val="0"/>
      <w:caps w:val="0"/>
      <w:color w:val="000000" w:themeColor="text1"/>
      <w:szCs w:val="28"/>
      <w:lang w:eastAsia="en-US"/>
    </w:rPr>
  </w:style>
  <w:style w:type="paragraph" w:customStyle="1" w:styleId="Titulo3">
    <w:name w:val="Titulo3"/>
    <w:basedOn w:val="Ttulo2"/>
    <w:qFormat/>
    <w:rsid w:val="00A2553E"/>
    <w:pPr>
      <w:numPr>
        <w:ilvl w:val="2"/>
        <w:numId w:val="7"/>
      </w:numPr>
      <w:spacing w:before="40" w:after="0" w:line="259" w:lineRule="auto"/>
      <w:jc w:val="both"/>
    </w:pPr>
    <w:rPr>
      <w:rFonts w:ascii="Arial" w:eastAsiaTheme="majorEastAsia" w:hAnsi="Arial" w:cs="Arial"/>
      <w:b w:val="0"/>
      <w:bCs w:val="0"/>
      <w:color w:val="000000" w:themeColor="text1"/>
      <w:sz w:val="28"/>
      <w:szCs w:val="28"/>
      <w:lang w:eastAsia="en-US"/>
    </w:rPr>
  </w:style>
  <w:style w:type="numbering" w:customStyle="1" w:styleId="Estilo2">
    <w:name w:val="Estilo2"/>
    <w:uiPriority w:val="99"/>
    <w:rsid w:val="00B650D0"/>
    <w:pPr>
      <w:numPr>
        <w:numId w:val="8"/>
      </w:numPr>
    </w:pPr>
  </w:style>
  <w:style w:type="numbering" w:customStyle="1" w:styleId="Estilo3">
    <w:name w:val="Estilo3"/>
    <w:uiPriority w:val="99"/>
    <w:rsid w:val="00D010CC"/>
    <w:pPr>
      <w:numPr>
        <w:numId w:val="9"/>
      </w:numPr>
    </w:pPr>
  </w:style>
  <w:style w:type="numbering" w:customStyle="1" w:styleId="Estilo4">
    <w:name w:val="Estilo4"/>
    <w:basedOn w:val="Semlista"/>
    <w:uiPriority w:val="99"/>
    <w:rsid w:val="00055215"/>
    <w:pPr>
      <w:numPr>
        <w:numId w:val="14"/>
      </w:numPr>
    </w:pPr>
  </w:style>
  <w:style w:type="paragraph" w:styleId="CabealhodoSumrio">
    <w:name w:val="TOC Heading"/>
    <w:basedOn w:val="Ttulo1"/>
    <w:next w:val="Normal"/>
    <w:uiPriority w:val="39"/>
    <w:unhideWhenUsed/>
    <w:qFormat/>
    <w:rsid w:val="003A1F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A1FEC"/>
    <w:pPr>
      <w:spacing w:after="100" w:line="259" w:lineRule="auto"/>
    </w:pPr>
    <w:rPr>
      <w:color w:val="auto"/>
      <w:sz w:val="22"/>
      <w:szCs w:val="22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3A1FEC"/>
    <w:pPr>
      <w:spacing w:after="100" w:line="259" w:lineRule="auto"/>
      <w:ind w:left="220"/>
    </w:pPr>
    <w:rPr>
      <w:color w:val="auto"/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3A1FEC"/>
    <w:rPr>
      <w:color w:val="40ACD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A4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B730A7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73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A658BB"/>
    <w:rPr>
      <w:color w:val="92588D" w:themeColor="followedHyperlink"/>
      <w:u w:val="single"/>
    </w:rPr>
  </w:style>
  <w:style w:type="character" w:styleId="Refdenotaderodap">
    <w:name w:val="footnote reference"/>
    <w:basedOn w:val="Fontepargpadro"/>
    <w:uiPriority w:val="99"/>
    <w:semiHidden/>
    <w:unhideWhenUsed/>
    <w:rsid w:val="0060699E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0699E"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0699E"/>
    <w:rPr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6069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07/relationships/hdphoto" Target="media/hdphoto1.wdp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lita\AppData\Roaming\Microsoft\Templates\Escopo%20do%20projeto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2057737089D604C8995D725789FFFFD0400C05BDBFCDB0BE84BA6AEC1D1A4F5E4CE" ma:contentTypeVersion="56" ma:contentTypeDescription="Create a new document." ma:contentTypeScope="" ma:versionID="c5c786f17e9890b7d2875e0bb647f603">
  <xsd:schema xmlns:xsd="http://www.w3.org/2001/XMLSchema" xmlns:xs="http://www.w3.org/2001/XMLSchema" xmlns:p="http://schemas.microsoft.com/office/2006/metadata/properties" xmlns:ns2="e5d022ff-4ce9-4922-b5a4-f245e35e2aac" targetNamespace="http://schemas.microsoft.com/office/2006/metadata/properties" ma:root="true" ma:fieldsID="3dddc4782ba87b44f6678511fd2b89e9" ns2:_="">
    <xsd:import namespace="e5d022ff-4ce9-4922-b5a4-f245e35e2aa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022ff-4ce9-4922-b5a4-f245e35e2aa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ae2f8e70-a23c-4d77-9ad6-ea38e2352880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5E053CDA-25E6-45C3-8DB3-AEDB8C2D0B9A}" ma:internalName="CSXSubmissionMarket" ma:readOnly="false" ma:showField="MarketName" ma:web="e5d022ff-4ce9-4922-b5a4-f245e35e2aa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0e79027b-5c14-42ce-a448-02002c169e4a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E1DF242F-2A85-4892-885C-E072ACF78A23}" ma:internalName="InProjectListLookup" ma:readOnly="true" ma:showField="InProjectLis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e822bdd4-da07-482e-8962-d405657c171a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E1DF242F-2A85-4892-885C-E072ACF78A23}" ma:internalName="LastCompleteVersionLookup" ma:readOnly="true" ma:showField="LastComplete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E1DF242F-2A85-4892-885C-E072ACF78A23}" ma:internalName="LastPreviewErrorLookup" ma:readOnly="true" ma:showField="LastPreview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E1DF242F-2A85-4892-885C-E072ACF78A23}" ma:internalName="LastPreviewResultLookup" ma:readOnly="true" ma:showField="LastPreview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E1DF242F-2A85-4892-885C-E072ACF78A23}" ma:internalName="LastPreviewAttemptDateLookup" ma:readOnly="true" ma:showField="LastPreview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E1DF242F-2A85-4892-885C-E072ACF78A23}" ma:internalName="LastPreviewedByLookup" ma:readOnly="true" ma:showField="LastPreview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E1DF242F-2A85-4892-885C-E072ACF78A23}" ma:internalName="LastPreviewTimeLookup" ma:readOnly="true" ma:showField="LastPreview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E1DF242F-2A85-4892-885C-E072ACF78A23}" ma:internalName="LastPreviewVersionLookup" ma:readOnly="true" ma:showField="LastPreview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E1DF242F-2A85-4892-885C-E072ACF78A23}" ma:internalName="LastPublishErrorLookup" ma:readOnly="true" ma:showField="LastPublish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E1DF242F-2A85-4892-885C-E072ACF78A23}" ma:internalName="LastPublishResultLookup" ma:readOnly="true" ma:showField="LastPublish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E1DF242F-2A85-4892-885C-E072ACF78A23}" ma:internalName="LastPublishAttemptDateLookup" ma:readOnly="true" ma:showField="LastPublish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E1DF242F-2A85-4892-885C-E072ACF78A23}" ma:internalName="LastPublishedByLookup" ma:readOnly="true" ma:showField="LastPublish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E1DF242F-2A85-4892-885C-E072ACF78A23}" ma:internalName="LastPublishTimeLookup" ma:readOnly="true" ma:showField="LastPublish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E1DF242F-2A85-4892-885C-E072ACF78A23}" ma:internalName="LastPublishVersionLookup" ma:readOnly="true" ma:showField="LastPublish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D8789D1B-66E7-4538-930C-3B8C6A9D68AA}" ma:internalName="LocLastLocAttemptVersionLookup" ma:readOnly="false" ma:showField="LastLocAttemptVersion" ma:web="e5d022ff-4ce9-4922-b5a4-f245e35e2aac">
      <xsd:simpleType>
        <xsd:restriction base="dms:Lookup"/>
      </xsd:simpleType>
    </xsd:element>
    <xsd:element name="LocLastLocAttemptVersionTypeLookup" ma:index="71" nillable="true" ma:displayName="Loc Last Loc Attempt Version Type" ma:default="" ma:list="{D8789D1B-66E7-4538-930C-3B8C6A9D68AA}" ma:internalName="LocLastLocAttemptVersionTypeLookup" ma:readOnly="true" ma:showField="LastLocAttemptVersionType" ma:web="e5d022ff-4ce9-4922-b5a4-f245e35e2aa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D8789D1B-66E7-4538-930C-3B8C6A9D68AA}" ma:internalName="LocNewPublishedVersionLookup" ma:readOnly="true" ma:showField="NewPublishedVersion" ma:web="e5d022ff-4ce9-4922-b5a4-f245e35e2aac">
      <xsd:simpleType>
        <xsd:restriction base="dms:Lookup"/>
      </xsd:simpleType>
    </xsd:element>
    <xsd:element name="LocOverallHandbackStatusLookup" ma:index="75" nillable="true" ma:displayName="Loc Overall Handback Status" ma:default="" ma:list="{D8789D1B-66E7-4538-930C-3B8C6A9D68AA}" ma:internalName="LocOverallHandbackStatusLookup" ma:readOnly="true" ma:showField="OverallHandbackStatus" ma:web="e5d022ff-4ce9-4922-b5a4-f245e35e2aac">
      <xsd:simpleType>
        <xsd:restriction base="dms:Lookup"/>
      </xsd:simpleType>
    </xsd:element>
    <xsd:element name="LocOverallLocStatusLookup" ma:index="76" nillable="true" ma:displayName="Loc Overall Localize Status" ma:default="" ma:list="{D8789D1B-66E7-4538-930C-3B8C6A9D68AA}" ma:internalName="LocOverallLocStatusLookup" ma:readOnly="true" ma:showField="OverallLocStatus" ma:web="e5d022ff-4ce9-4922-b5a4-f245e35e2aac">
      <xsd:simpleType>
        <xsd:restriction base="dms:Lookup"/>
      </xsd:simpleType>
    </xsd:element>
    <xsd:element name="LocOverallPreviewStatusLookup" ma:index="77" nillable="true" ma:displayName="Loc Overall Preview Status" ma:default="" ma:list="{D8789D1B-66E7-4538-930C-3B8C6A9D68AA}" ma:internalName="LocOverallPreviewStatusLookup" ma:readOnly="true" ma:showField="OverallPreviewStatus" ma:web="e5d022ff-4ce9-4922-b5a4-f245e35e2aac">
      <xsd:simpleType>
        <xsd:restriction base="dms:Lookup"/>
      </xsd:simpleType>
    </xsd:element>
    <xsd:element name="LocOverallPublishStatusLookup" ma:index="78" nillable="true" ma:displayName="Loc Overall Publish Status" ma:default="" ma:list="{D8789D1B-66E7-4538-930C-3B8C6A9D68AA}" ma:internalName="LocOverallPublishStatusLookup" ma:readOnly="true" ma:showField="OverallPublishStatus" ma:web="e5d022ff-4ce9-4922-b5a4-f245e35e2aa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D8789D1B-66E7-4538-930C-3B8C6A9D68AA}" ma:internalName="LocProcessedForHandoffsLookup" ma:readOnly="true" ma:showField="ProcessedForHandoffs" ma:web="e5d022ff-4ce9-4922-b5a4-f245e35e2aac">
      <xsd:simpleType>
        <xsd:restriction base="dms:Lookup"/>
      </xsd:simpleType>
    </xsd:element>
    <xsd:element name="LocProcessedForMarketsLookup" ma:index="81" nillable="true" ma:displayName="Loc Processed For Markets" ma:default="" ma:list="{D8789D1B-66E7-4538-930C-3B8C6A9D68AA}" ma:internalName="LocProcessedForMarketsLookup" ma:readOnly="true" ma:showField="ProcessedForMarkets" ma:web="e5d022ff-4ce9-4922-b5a4-f245e35e2aac">
      <xsd:simpleType>
        <xsd:restriction base="dms:Lookup"/>
      </xsd:simpleType>
    </xsd:element>
    <xsd:element name="LocPublishedDependentAssetsLookup" ma:index="82" nillable="true" ma:displayName="Loc Published Dependent Assets" ma:default="" ma:list="{D8789D1B-66E7-4538-930C-3B8C6A9D68AA}" ma:internalName="LocPublishedDependentAssetsLookup" ma:readOnly="true" ma:showField="PublishedDependentAssets" ma:web="e5d022ff-4ce9-4922-b5a4-f245e35e2aac">
      <xsd:simpleType>
        <xsd:restriction base="dms:Lookup"/>
      </xsd:simpleType>
    </xsd:element>
    <xsd:element name="LocPublishedLinkedAssetsLookup" ma:index="83" nillable="true" ma:displayName="Loc Published Linked Assets" ma:default="" ma:list="{D8789D1B-66E7-4538-930C-3B8C6A9D68AA}" ma:internalName="LocPublishedLinkedAssetsLookup" ma:readOnly="true" ma:showField="PublishedLinkedAssets" ma:web="e5d022ff-4ce9-4922-b5a4-f245e35e2aa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63236a87-6c6d-4a5b-9fe1-c805ecae0bb8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5E053CDA-25E6-45C3-8DB3-AEDB8C2D0B9A}" ma:internalName="Markets" ma:readOnly="false" ma:showField="MarketNa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E1DF242F-2A85-4892-885C-E072ACF78A23}" ma:internalName="NumOfRatingsLookup" ma:readOnly="true" ma:showField="NumOfRating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E1DF242F-2A85-4892-885C-E072ACF78A23}" ma:internalName="PublishStatusLookup" ma:readOnly="false" ma:showField="PublishStatu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7a15031-dfad-40a3-960d-7cc941d4a98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2f397b98-bdf6-47da-a1ac-484548f5e091}" ma:internalName="TaxCatchAll" ma:showField="CatchAllData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2f397b98-bdf6-47da-a1ac-484548f5e091}" ma:internalName="TaxCatchAllLabel" ma:readOnly="true" ma:showField="CatchAllDataLabel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5d022ff-4ce9-4922-b5a4-f245e35e2aac" xsi:nil="true"/>
    <AssetExpire xmlns="e5d022ff-4ce9-4922-b5a4-f245e35e2aac">2029-01-01T08:00:00+00:00</AssetExpire>
    <CampaignTagsTaxHTField0 xmlns="e5d022ff-4ce9-4922-b5a4-f245e35e2aac">
      <Terms xmlns="http://schemas.microsoft.com/office/infopath/2007/PartnerControls"/>
    </CampaignTagsTaxHTField0>
    <IntlLangReviewDate xmlns="e5d022ff-4ce9-4922-b5a4-f245e35e2aac" xsi:nil="true"/>
    <TPFriendlyName xmlns="e5d022ff-4ce9-4922-b5a4-f245e35e2aac" xsi:nil="true"/>
    <IntlLangReview xmlns="e5d022ff-4ce9-4922-b5a4-f245e35e2aac">false</IntlLangReview>
    <LocLastLocAttemptVersionLookup xmlns="e5d022ff-4ce9-4922-b5a4-f245e35e2aac">844755</LocLastLocAttemptVersionLookup>
    <PolicheckWords xmlns="e5d022ff-4ce9-4922-b5a4-f245e35e2aac" xsi:nil="true"/>
    <SubmitterId xmlns="e5d022ff-4ce9-4922-b5a4-f245e35e2aac" xsi:nil="true"/>
    <AcquiredFrom xmlns="e5d022ff-4ce9-4922-b5a4-f245e35e2aac">Internal MS</AcquiredFrom>
    <EditorialStatus xmlns="e5d022ff-4ce9-4922-b5a4-f245e35e2aac">Complete</EditorialStatus>
    <Markets xmlns="e5d022ff-4ce9-4922-b5a4-f245e35e2aac"/>
    <OriginAsset xmlns="e5d022ff-4ce9-4922-b5a4-f245e35e2aac" xsi:nil="true"/>
    <AssetStart xmlns="e5d022ff-4ce9-4922-b5a4-f245e35e2aac">2012-06-27T21:54:00+00:00</AssetStart>
    <FriendlyTitle xmlns="e5d022ff-4ce9-4922-b5a4-f245e35e2aac" xsi:nil="true"/>
    <MarketSpecific xmlns="e5d022ff-4ce9-4922-b5a4-f245e35e2aac">false</MarketSpecific>
    <TPNamespace xmlns="e5d022ff-4ce9-4922-b5a4-f245e35e2aac" xsi:nil="true"/>
    <PublishStatusLookup xmlns="e5d022ff-4ce9-4922-b5a4-f245e35e2aac">
      <Value>452898</Value>
    </PublishStatusLookup>
    <APAuthor xmlns="e5d022ff-4ce9-4922-b5a4-f245e35e2aac">
      <UserInfo>
        <DisplayName>MIDDLEEAST\v-keerth</DisplayName>
        <AccountId>2799</AccountId>
        <AccountType/>
      </UserInfo>
    </APAuthor>
    <TPCommandLine xmlns="e5d022ff-4ce9-4922-b5a4-f245e35e2aac" xsi:nil="true"/>
    <IntlLangReviewer xmlns="e5d022ff-4ce9-4922-b5a4-f245e35e2aac" xsi:nil="true"/>
    <OpenTemplate xmlns="e5d022ff-4ce9-4922-b5a4-f245e35e2aac">true</OpenTemplate>
    <CSXSubmissionDate xmlns="e5d022ff-4ce9-4922-b5a4-f245e35e2aac" xsi:nil="true"/>
    <TaxCatchAll xmlns="e5d022ff-4ce9-4922-b5a4-f245e35e2aac"/>
    <Manager xmlns="e5d022ff-4ce9-4922-b5a4-f245e35e2aac" xsi:nil="true"/>
    <NumericId xmlns="e5d022ff-4ce9-4922-b5a4-f245e35e2aac" xsi:nil="true"/>
    <ParentAssetId xmlns="e5d022ff-4ce9-4922-b5a4-f245e35e2aac" xsi:nil="true"/>
    <OriginalSourceMarket xmlns="e5d022ff-4ce9-4922-b5a4-f245e35e2aac">english</OriginalSourceMarket>
    <ApprovalStatus xmlns="e5d022ff-4ce9-4922-b5a4-f245e35e2aac">InProgress</ApprovalStatus>
    <TPComponent xmlns="e5d022ff-4ce9-4922-b5a4-f245e35e2aac" xsi:nil="true"/>
    <EditorialTags xmlns="e5d022ff-4ce9-4922-b5a4-f245e35e2aac" xsi:nil="true"/>
    <TPExecutable xmlns="e5d022ff-4ce9-4922-b5a4-f245e35e2aac" xsi:nil="true"/>
    <TPLaunchHelpLink xmlns="e5d022ff-4ce9-4922-b5a4-f245e35e2aac" xsi:nil="true"/>
    <LocComments xmlns="e5d022ff-4ce9-4922-b5a4-f245e35e2aac" xsi:nil="true"/>
    <LocRecommendedHandoff xmlns="e5d022ff-4ce9-4922-b5a4-f245e35e2aac" xsi:nil="true"/>
    <SourceTitle xmlns="e5d022ff-4ce9-4922-b5a4-f245e35e2aac" xsi:nil="true"/>
    <CSXUpdate xmlns="e5d022ff-4ce9-4922-b5a4-f245e35e2aac">false</CSXUpdate>
    <IntlLocPriority xmlns="e5d022ff-4ce9-4922-b5a4-f245e35e2aac" xsi:nil="true"/>
    <UAProjectedTotalWords xmlns="e5d022ff-4ce9-4922-b5a4-f245e35e2aac" xsi:nil="true"/>
    <AssetType xmlns="e5d022ff-4ce9-4922-b5a4-f245e35e2aac">TP</AssetType>
    <MachineTranslated xmlns="e5d022ff-4ce9-4922-b5a4-f245e35e2aac">false</MachineTranslated>
    <OutputCachingOn xmlns="e5d022ff-4ce9-4922-b5a4-f245e35e2aac">false</OutputCachingOn>
    <TemplateStatus xmlns="e5d022ff-4ce9-4922-b5a4-f245e35e2aac">Complete</TemplateStatus>
    <IsSearchable xmlns="e5d022ff-4ce9-4922-b5a4-f245e35e2aac">true</IsSearchable>
    <ContentItem xmlns="e5d022ff-4ce9-4922-b5a4-f245e35e2aac" xsi:nil="true"/>
    <HandoffToMSDN xmlns="e5d022ff-4ce9-4922-b5a4-f245e35e2aac" xsi:nil="true"/>
    <ShowIn xmlns="e5d022ff-4ce9-4922-b5a4-f245e35e2aac">Show everywhere</ShowIn>
    <ThumbnailAssetId xmlns="e5d022ff-4ce9-4922-b5a4-f245e35e2aac" xsi:nil="true"/>
    <UALocComments xmlns="e5d022ff-4ce9-4922-b5a4-f245e35e2aac" xsi:nil="true"/>
    <UALocRecommendation xmlns="e5d022ff-4ce9-4922-b5a4-f245e35e2aac">Localize</UALocRecommendation>
    <LastModifiedDateTime xmlns="e5d022ff-4ce9-4922-b5a4-f245e35e2aac" xsi:nil="true"/>
    <LegacyData xmlns="e5d022ff-4ce9-4922-b5a4-f245e35e2aac" xsi:nil="true"/>
    <LocManualTestRequired xmlns="e5d022ff-4ce9-4922-b5a4-f245e35e2aac">false</LocManualTestRequired>
    <LocMarketGroupTiers2 xmlns="e5d022ff-4ce9-4922-b5a4-f245e35e2aac" xsi:nil="true"/>
    <ClipArtFilename xmlns="e5d022ff-4ce9-4922-b5a4-f245e35e2aac" xsi:nil="true"/>
    <TPApplication xmlns="e5d022ff-4ce9-4922-b5a4-f245e35e2aac" xsi:nil="true"/>
    <CSXHash xmlns="e5d022ff-4ce9-4922-b5a4-f245e35e2aac" xsi:nil="true"/>
    <DirectSourceMarket xmlns="e5d022ff-4ce9-4922-b5a4-f245e35e2aac">english</DirectSourceMarket>
    <PrimaryImageGen xmlns="e5d022ff-4ce9-4922-b5a4-f245e35e2aac">true</PrimaryImageGen>
    <PlannedPubDate xmlns="e5d022ff-4ce9-4922-b5a4-f245e35e2aac" xsi:nil="true"/>
    <CSXSubmissionMarket xmlns="e5d022ff-4ce9-4922-b5a4-f245e35e2aac" xsi:nil="true"/>
    <Downloads xmlns="e5d022ff-4ce9-4922-b5a4-f245e35e2aac">0</Downloads>
    <ArtSampleDocs xmlns="e5d022ff-4ce9-4922-b5a4-f245e35e2aac" xsi:nil="true"/>
    <TrustLevel xmlns="e5d022ff-4ce9-4922-b5a4-f245e35e2aac">1 Microsoft Managed Content</TrustLevel>
    <BlockPublish xmlns="e5d022ff-4ce9-4922-b5a4-f245e35e2aac">false</BlockPublish>
    <TPLaunchHelpLinkType xmlns="e5d022ff-4ce9-4922-b5a4-f245e35e2aac">Template</TPLaunchHelpLinkType>
    <LocalizationTagsTaxHTField0 xmlns="e5d022ff-4ce9-4922-b5a4-f245e35e2aac">
      <Terms xmlns="http://schemas.microsoft.com/office/infopath/2007/PartnerControls"/>
    </LocalizationTagsTaxHTField0>
    <BusinessGroup xmlns="e5d022ff-4ce9-4922-b5a4-f245e35e2aac" xsi:nil="true"/>
    <Providers xmlns="e5d022ff-4ce9-4922-b5a4-f245e35e2aac" xsi:nil="true"/>
    <TemplateTemplateType xmlns="e5d022ff-4ce9-4922-b5a4-f245e35e2aac">Word Document Template</TemplateTemplateType>
    <TimesCloned xmlns="e5d022ff-4ce9-4922-b5a4-f245e35e2aac" xsi:nil="true"/>
    <TPAppVersion xmlns="e5d022ff-4ce9-4922-b5a4-f245e35e2aac" xsi:nil="true"/>
    <VoteCount xmlns="e5d022ff-4ce9-4922-b5a4-f245e35e2aac" xsi:nil="true"/>
    <FeatureTagsTaxHTField0 xmlns="e5d022ff-4ce9-4922-b5a4-f245e35e2aac">
      <Terms xmlns="http://schemas.microsoft.com/office/infopath/2007/PartnerControls"/>
    </FeatureTagsTaxHTField0>
    <Provider xmlns="e5d022ff-4ce9-4922-b5a4-f245e35e2aac" xsi:nil="true"/>
    <UACurrentWords xmlns="e5d022ff-4ce9-4922-b5a4-f245e35e2aac" xsi:nil="true"/>
    <AssetId xmlns="e5d022ff-4ce9-4922-b5a4-f245e35e2aac">TP102927812</AssetId>
    <TPClientViewer xmlns="e5d022ff-4ce9-4922-b5a4-f245e35e2aac" xsi:nil="true"/>
    <DSATActionTaken xmlns="e5d022ff-4ce9-4922-b5a4-f245e35e2aac" xsi:nil="true"/>
    <APEditor xmlns="e5d022ff-4ce9-4922-b5a4-f245e35e2aac">
      <UserInfo>
        <DisplayName/>
        <AccountId xsi:nil="true"/>
        <AccountType/>
      </UserInfo>
    </APEditor>
    <TPInstallLocation xmlns="e5d022ff-4ce9-4922-b5a4-f245e35e2aac" xsi:nil="true"/>
    <OOCacheId xmlns="e5d022ff-4ce9-4922-b5a4-f245e35e2aac" xsi:nil="true"/>
    <IsDeleted xmlns="e5d022ff-4ce9-4922-b5a4-f245e35e2aac">false</IsDeleted>
    <PublishTargets xmlns="e5d022ff-4ce9-4922-b5a4-f245e35e2aac">OfficeOnlineVNext</PublishTargets>
    <ApprovalLog xmlns="e5d022ff-4ce9-4922-b5a4-f245e35e2aac" xsi:nil="true"/>
    <BugNumber xmlns="e5d022ff-4ce9-4922-b5a4-f245e35e2aac" xsi:nil="true"/>
    <CrawlForDependencies xmlns="e5d022ff-4ce9-4922-b5a4-f245e35e2aac">false</CrawlForDependencies>
    <InternalTagsTaxHTField0 xmlns="e5d022ff-4ce9-4922-b5a4-f245e35e2aac">
      <Terms xmlns="http://schemas.microsoft.com/office/infopath/2007/PartnerControls"/>
    </InternalTagsTaxHTField0>
    <LastHandOff xmlns="e5d022ff-4ce9-4922-b5a4-f245e35e2aac" xsi:nil="true"/>
    <Milestone xmlns="e5d022ff-4ce9-4922-b5a4-f245e35e2aac" xsi:nil="true"/>
    <OriginalRelease xmlns="e5d022ff-4ce9-4922-b5a4-f245e35e2aac">15</OriginalRelease>
    <RecommendationsModifier xmlns="e5d022ff-4ce9-4922-b5a4-f245e35e2aac" xsi:nil="true"/>
    <ScenarioTagsTaxHTField0 xmlns="e5d022ff-4ce9-4922-b5a4-f245e35e2aac">
      <Terms xmlns="http://schemas.microsoft.com/office/infopath/2007/PartnerControls"/>
    </ScenarioTagsTaxHTField0>
    <UANotes xmlns="e5d022ff-4ce9-4922-b5a4-f245e35e2aac" xsi:nil="true"/>
  </documentManagement>
</p:properties>
</file>

<file path=customXml/itemProps1.xml><?xml version="1.0" encoding="utf-8"?>
<ds:datastoreItem xmlns:ds="http://schemas.openxmlformats.org/officeDocument/2006/customXml" ds:itemID="{33D6FFDD-5E62-47AD-9E55-F08F049E1CA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386A393-B011-45C8-AB43-E42C6143E2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022ff-4ce9-4922-b5a4-f245e35e2a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371770-17E6-4153-B66C-5ABDCB7E18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e5d022ff-4ce9-4922-b5a4-f245e35e2aa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Escopo do projeto.dotx</Template>
  <TotalTime>117</TotalTime>
  <Pages>17</Pages>
  <Words>3312</Words>
  <Characters>17885</Characters>
  <Application>Microsoft Office Word</Application>
  <DocSecurity>0</DocSecurity>
  <Lines>149</Lines>
  <Paragraphs>42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Visão geral</vt:lpstr>
      <vt:lpstr>    Descrição e histórico do projeto</vt:lpstr>
      <vt:lpstr>    Escopo do projeto</vt:lpstr>
      <vt:lpstr>    Requisitos de alto nível</vt:lpstr>
      <vt:lpstr>    Resultados finais</vt:lpstr>
      <vt:lpstr>    Partes afetadas</vt:lpstr>
      <vt:lpstr>    Sistemas ou processos comerciais afetados</vt:lpstr>
      <vt:lpstr>    Exclusões exclusivas do escopo</vt:lpstr>
      <vt:lpstr>    Plano de implementação</vt:lpstr>
      <vt:lpstr>    Cronograma/agenda de alto nível</vt:lpstr>
      <vt:lpstr>Aprovação e autoridade para proceder</vt:lpstr>
    </vt:vector>
  </TitlesOfParts>
  <Company/>
  <LinksUpToDate>false</LinksUpToDate>
  <CharactersWithSpaces>21155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Talita</dc:creator>
  <cp:lastModifiedBy>Melissa Mel</cp:lastModifiedBy>
  <cp:revision>28</cp:revision>
  <dcterms:created xsi:type="dcterms:W3CDTF">2022-06-07T09:12:00Z</dcterms:created>
  <dcterms:modified xsi:type="dcterms:W3CDTF">2022-06-07T22:02:00Z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0x01010062057737089D604C8995D725789FFFFD0400C05BDBFCDB0BE84BA6AEC1D1A4F5E4CE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